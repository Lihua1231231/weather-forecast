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285020">
      <w:pPr>
        <w:tabs>
          <w:tab w:val="left" w:pos="420"/>
          <w:tab w:val="left" w:pos="7140"/>
        </w:tabs>
        <w:adjustRightInd w:val="0"/>
        <w:snapToGrid w:val="0"/>
        <w:spacing w:before="380" w:beforeLines="122" w:line="300" w:lineRule="auto"/>
        <w:jc w:val="center"/>
        <w:rPr>
          <w:rFonts w:eastAsia="楷体" w:cs="楷体"/>
          <w:b/>
          <w:bCs/>
          <w:sz w:val="48"/>
          <w:szCs w:val="48"/>
          <w:lang w:eastAsia="zh-Hans"/>
        </w:rPr>
      </w:pPr>
      <w:bookmarkStart w:id="0" w:name="_GoBack"/>
      <w:r>
        <w:rPr>
          <w:sz w:val="24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-351155</wp:posOffset>
            </wp:positionH>
            <wp:positionV relativeFrom="paragraph">
              <wp:posOffset>-514985</wp:posOffset>
            </wp:positionV>
            <wp:extent cx="2627630" cy="1111885"/>
            <wp:effectExtent l="0" t="0" r="0" b="0"/>
            <wp:wrapNone/>
            <wp:docPr id="5" name="图片 5" descr="截屏2026-01-17 23.48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6-01-17 23.48.54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FFFFFF">
                            <a:alpha val="100000"/>
                          </a:srgbClr>
                        </a:clrFrom>
                        <a:clrTo>
                          <a:srgbClr val="FFFF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ragraph">
                  <wp:posOffset>-145415</wp:posOffset>
                </wp:positionV>
                <wp:extent cx="3810" cy="2540"/>
                <wp:effectExtent l="0" t="0" r="0" b="0"/>
                <wp:wrapNone/>
                <wp:docPr id="41" name="墨迹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1">
                          <w14:nvContentPartPr>
                            <w14:cNvPr id="41" name="墨迹 41"/>
                            <w14:cNvContentPartPr/>
                          </w14:nvContentPartPr>
                          <w14:xfrm>
                            <a:off x="614680" y="371475"/>
                            <a:ext cx="3810" cy="2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1.45pt;margin-top:-11.45pt;height:0.2pt;width:0.3pt;z-index:251697152;mso-width-relative:page;mso-height-relative:page;" coordsize="21600,21600" o:gfxdata="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294640</wp:posOffset>
                </wp:positionH>
                <wp:positionV relativeFrom="paragraph">
                  <wp:posOffset>-170815</wp:posOffset>
                </wp:positionV>
                <wp:extent cx="9525" cy="10160"/>
                <wp:effectExtent l="9525" t="9525" r="31750" b="18415"/>
                <wp:wrapNone/>
                <wp:docPr id="40" name="墨迹 4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3">
                          <w14:nvContentPartPr>
                            <w14:cNvPr id="40" name="墨迹 40"/>
                            <w14:cNvContentPartPr/>
                          </w14:nvContentPartPr>
                          <w14:xfrm>
                            <a:off x="636905" y="346075"/>
                            <a:ext cx="952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3.2pt;margin-top:-13.45pt;height:0.8pt;width:0.75pt;z-index:251696128;mso-width-relative:page;mso-height-relative:page;" coordsize="21600,21600" o:gfxdata="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">
                <v:imagedata r:id="rId14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-188595</wp:posOffset>
                </wp:positionV>
                <wp:extent cx="4445" cy="2540"/>
                <wp:effectExtent l="0" t="0" r="0" b="0"/>
                <wp:wrapNone/>
                <wp:docPr id="39" name="墨迹 3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5">
                          <w14:nvContentPartPr>
                            <w14:cNvPr id="39" name="墨迹 39"/>
                            <w14:cNvContentPartPr/>
                          </w14:nvContentPartPr>
                          <w14:xfrm>
                            <a:off x="662305" y="328295"/>
                            <a:ext cx="4445" cy="25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5.2pt;margin-top:-14.85pt;height:0.2pt;width:0.35pt;z-index:251695104;mso-width-relative:page;mso-height-relative:page;" coordsize="21600,21600" o:gfxdata="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344170</wp:posOffset>
                </wp:positionH>
                <wp:positionV relativeFrom="paragraph">
                  <wp:posOffset>-224155</wp:posOffset>
                </wp:positionV>
                <wp:extent cx="13335" cy="10160"/>
                <wp:effectExtent l="9525" t="9525" r="27940" b="18415"/>
                <wp:wrapNone/>
                <wp:docPr id="38" name="墨迹 3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6">
                          <w14:nvContentPartPr>
                            <w14:cNvPr id="38" name="墨迹 38"/>
                            <w14:cNvContentPartPr/>
                          </w14:nvContentPartPr>
                          <w14:xfrm>
                            <a:off x="686435" y="292735"/>
                            <a:ext cx="1333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7.1pt;margin-top:-17.65pt;height:0.8pt;width:1.05pt;z-index:251694080;mso-width-relative:page;mso-height-relative:page;" coordsize="21600,21600" o:gfxdata="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Ci/exa2gAAAAkBAAAPAAAAAAAAAAEAIAAA&#10;ACIAAABkcnMvZG93bnJldi54bWxQSwECFAAUAAAACACHTuJACObB5J0BAACIAwAADgAAAAAAAAAB&#10;ACAAAAApAQAAZHJzL2Uyb0RvYy54bWxQSwECFAAKAAAAAACHTuJAAAAAAAAAAAAAAAAACAAAAAAA&#10;AAAAABAAAADyAgAAZHJzL2luay9QSwECFAAUAAAACACHTuJANO1HwAUCAAD6BAAAEAAAAAAAAAAB&#10;ACAAAAAYAwAAZHJzL2luay9pbmsxLnhtbFBLBQYAAAAACgAKAEwCAAC2CAAAAAA=&#10;">
                <v:imagedata r:id="rId17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-231775</wp:posOffset>
                </wp:positionV>
                <wp:extent cx="635" cy="635"/>
                <wp:effectExtent l="0" t="0" r="0" b="0"/>
                <wp:wrapNone/>
                <wp:docPr id="37" name="墨迹 3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18">
                          <w14:nvContentPartPr>
                            <w14:cNvPr id="37" name="墨迹 37"/>
                            <w14:cNvContentPartPr/>
                          </w14:nvContentPartPr>
                          <w14:xfrm>
                            <a:off x="709295" y="28511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8.9pt;margin-top:-18.25pt;height:0.05pt;width:0.05pt;z-index:251693056;mso-width-relative:page;mso-height-relative:page;" coordsize="21600,21600" o:gfxdata="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-277495</wp:posOffset>
                </wp:positionV>
                <wp:extent cx="12065" cy="6350"/>
                <wp:effectExtent l="0" t="0" r="0" b="0"/>
                <wp:wrapNone/>
                <wp:docPr id="36" name="墨迹 3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0">
                          <w14:nvContentPartPr>
                            <w14:cNvPr id="36" name="墨迹 36"/>
                            <w14:cNvContentPartPr/>
                          </w14:nvContentPartPr>
                          <w14:xfrm>
                            <a:off x="741045" y="239395"/>
                            <a:ext cx="12065" cy="63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1.4pt;margin-top:-21.85pt;height:0.5pt;width:0.95pt;z-index:251692032;mso-width-relative:page;mso-height-relative:page;" coordsize="21600,21600" o:gfxdata="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436880</wp:posOffset>
                </wp:positionH>
                <wp:positionV relativeFrom="paragraph">
                  <wp:posOffset>-300355</wp:posOffset>
                </wp:positionV>
                <wp:extent cx="14605" cy="10160"/>
                <wp:effectExtent l="9525" t="9525" r="26670" b="18415"/>
                <wp:wrapNone/>
                <wp:docPr id="35" name="墨迹 3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1">
                          <w14:nvContentPartPr>
                            <w14:cNvPr id="35" name="墨迹 35"/>
                            <w14:cNvContentPartPr/>
                          </w14:nvContentPartPr>
                          <w14:xfrm>
                            <a:off x="779145" y="216535"/>
                            <a:ext cx="14605" cy="10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4.4pt;margin-top:-23.65pt;height:0.8pt;width:1.15pt;z-index:251691008;mso-width-relative:page;mso-height-relative:page;" coordsize="21600,21600" o:gfxdata="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">
                <v:imagedata r:id="rId2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467995</wp:posOffset>
                </wp:positionH>
                <wp:positionV relativeFrom="paragraph">
                  <wp:posOffset>-307975</wp:posOffset>
                </wp:positionV>
                <wp:extent cx="21590" cy="4445"/>
                <wp:effectExtent l="0" t="0" r="0" b="0"/>
                <wp:wrapNone/>
                <wp:docPr id="34" name="墨迹 3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3">
                          <w14:nvContentPartPr>
                            <w14:cNvPr id="34" name="墨迹 34"/>
                            <w14:cNvContentPartPr/>
                          </w14:nvContentPartPr>
                          <w14:xfrm>
                            <a:off x="810260" y="208915"/>
                            <a:ext cx="21590" cy="44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36.85pt;margin-top:-24.25pt;height:0.35pt;width:1.7pt;z-index:251689984;mso-width-relative:page;mso-height-relative:page;" coordsize="21600,21600" o:gfxdata="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">
                <v:imagedata r:id="rId24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-313055</wp:posOffset>
                </wp:positionV>
                <wp:extent cx="4445" cy="635"/>
                <wp:effectExtent l="0" t="0" r="0" b="0"/>
                <wp:wrapNone/>
                <wp:docPr id="33" name="墨迹 3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5">
                          <w14:nvContentPartPr>
                            <w14:cNvPr id="33" name="墨迹 33"/>
                            <w14:cNvContentPartPr/>
                          </w14:nvContentPartPr>
                          <w14:xfrm>
                            <a:off x="850265" y="203835"/>
                            <a:ext cx="44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0pt;margin-top:-24.65pt;height:0.05pt;width:0.35pt;z-index:251688960;mso-width-relative:page;mso-height-relative:page;" coordsize="21600,21600" o:gfxdata="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PFAAvHWAAAACQEAAA8AAAAA&#10;AAAAAQAgAAAAIgAAAGRycy9kb3ducmV2LnhtbFBLAQIUABQAAAAIAIdO4kCt+Rw/jgEAAHcDAAAO&#10;AAAAAAAAAAEAIAAAACUBAABkcnMvZTJvRG9jLnhtbFBLAQIUAAoAAAAAAIdO4kAAAAAAAAAAAAAA&#10;AAAIAAAAAAAAAAAAEAAAAN8CAABkcnMvaW5rL1BLAQIUABQAAAAIAIdO4kByGAa/5wEAAM8EAAAQ&#10;AAAAAAAAAAEAIAAAAAUDAABkcnMvaW5rL2luazEueG1sUEsFBgAAAAAKAAoATAIAAIUIAAAAAA==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-307975</wp:posOffset>
                </wp:positionV>
                <wp:extent cx="635" cy="635"/>
                <wp:effectExtent l="0" t="0" r="0" b="0"/>
                <wp:wrapNone/>
                <wp:docPr id="32" name="墨迹 3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6">
                          <w14:nvContentPartPr>
                            <w14:cNvPr id="32" name="墨迹 32"/>
                            <w14:cNvContentPartPr/>
                          </w14:nvContentPartPr>
                          <w14:xfrm>
                            <a:off x="874395" y="20891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1.9pt;margin-top:-24.25pt;height:0.05pt;width:0.05pt;z-index:251687936;mso-width-relative:page;mso-height-relative:page;" coordsize="21600,21600" o:gfxdata="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-318135</wp:posOffset>
                </wp:positionV>
                <wp:extent cx="12700" cy="5715"/>
                <wp:effectExtent l="0" t="0" r="0" b="0"/>
                <wp:wrapNone/>
                <wp:docPr id="31" name="墨迹 3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7">
                          <w14:nvContentPartPr>
                            <w14:cNvPr id="31" name="墨迹 31"/>
                            <w14:cNvContentPartPr/>
                          </w14:nvContentPartPr>
                          <w14:xfrm>
                            <a:off x="895350" y="198755"/>
                            <a:ext cx="12700" cy="57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3.55pt;margin-top:-25.05pt;height:0.45pt;width:1pt;z-index:251686912;mso-width-relative:page;mso-height-relative:page;" coordsize="21600,21600" o:gfxdata="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-325755</wp:posOffset>
                </wp:positionV>
                <wp:extent cx="5080" cy="635"/>
                <wp:effectExtent l="0" t="0" r="0" b="0"/>
                <wp:wrapNone/>
                <wp:docPr id="30" name="墨迹 3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8">
                          <w14:nvContentPartPr>
                            <w14:cNvPr id="30" name="墨迹 30"/>
                            <w14:cNvContentPartPr/>
                          </w14:nvContentPartPr>
                          <w14:xfrm>
                            <a:off x="948690" y="191135"/>
                            <a:ext cx="508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7.75pt;margin-top:-25.65pt;height:0.05pt;width:0.4pt;z-index:251685888;mso-width-relative:page;mso-height-relative:page;" coordsize="21600,21600" o:gfxdata="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-330835</wp:posOffset>
                </wp:positionV>
                <wp:extent cx="635" cy="635"/>
                <wp:effectExtent l="0" t="0" r="0" b="0"/>
                <wp:wrapNone/>
                <wp:docPr id="29" name="墨迹 2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29">
                          <w14:nvContentPartPr>
                            <w14:cNvPr id="29" name="墨迹 29"/>
                            <w14:cNvContentPartPr/>
                          </w14:nvContentPartPr>
                          <w14:xfrm>
                            <a:off x="963295" y="1860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8.9pt;margin-top:-26.05pt;height:0.05pt;width:0.05pt;z-index:251684864;mso-width-relative:page;mso-height-relative:page;" coordsize="21600,21600" o:gfxdata="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-330835</wp:posOffset>
                </wp:positionV>
                <wp:extent cx="635" cy="635"/>
                <wp:effectExtent l="0" t="0" r="0" b="0"/>
                <wp:wrapNone/>
                <wp:docPr id="28" name="墨迹 2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">
                          <w14:nvContentPartPr>
                            <w14:cNvPr id="28" name="墨迹 28"/>
                            <w14:cNvContentPartPr/>
                          </w14:nvContentPartPr>
                          <w14:xfrm>
                            <a:off x="963295" y="1860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48.9pt;margin-top:-26.05pt;height:0.05pt;width:0.05pt;z-index:251683840;mso-width-relative:page;mso-height-relative:page;" coordsize="21600,21600" o:gfxdata="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-330835</wp:posOffset>
                </wp:positionV>
                <wp:extent cx="635" cy="635"/>
                <wp:effectExtent l="0" t="0" r="0" b="0"/>
                <wp:wrapNone/>
                <wp:docPr id="27" name="墨迹 2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1">
                          <w14:nvContentPartPr>
                            <w14:cNvPr id="27" name="墨迹 27"/>
                            <w14:cNvContentPartPr/>
                          </w14:nvContentPartPr>
                          <w14:xfrm>
                            <a:off x="983615" y="1860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.5pt;margin-top:-26.05pt;height:0.05pt;width:0.05pt;z-index:251682816;mso-width-relative:page;mso-height-relative:page;" coordsize="21600,21600" o:gfxdata="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-330835</wp:posOffset>
                </wp:positionV>
                <wp:extent cx="635" cy="635"/>
                <wp:effectExtent l="0" t="0" r="0" b="0"/>
                <wp:wrapNone/>
                <wp:docPr id="26" name="墨迹 2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2">
                          <w14:nvContentPartPr>
                            <w14:cNvPr id="26" name="墨迹 26"/>
                            <w14:cNvContentPartPr/>
                          </w14:nvContentPartPr>
                          <w14:xfrm>
                            <a:off x="983615" y="1860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.5pt;margin-top:-26.05pt;height:0.05pt;width:0.05pt;z-index:251681792;mso-width-relative:page;mso-height-relative:page;" coordsize="21600,21600" o:gfxdata="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-330835</wp:posOffset>
                </wp:positionV>
                <wp:extent cx="635" cy="635"/>
                <wp:effectExtent l="0" t="0" r="0" b="0"/>
                <wp:wrapNone/>
                <wp:docPr id="25" name="墨迹 2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3">
                          <w14:nvContentPartPr>
                            <w14:cNvPr id="25" name="墨迹 25"/>
                            <w14:cNvContentPartPr/>
                          </w14:nvContentPartPr>
                          <w14:xfrm>
                            <a:off x="983615" y="1860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0.5pt;margin-top:-26.05pt;height:0.05pt;width:0.05pt;z-index:251680768;mso-width-relative:page;mso-height-relative:page;" coordsize="21600,21600" o:gfxdata="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658495</wp:posOffset>
                </wp:positionH>
                <wp:positionV relativeFrom="paragraph">
                  <wp:posOffset>-328295</wp:posOffset>
                </wp:positionV>
                <wp:extent cx="8890" cy="635"/>
                <wp:effectExtent l="0" t="0" r="0" b="0"/>
                <wp:wrapNone/>
                <wp:docPr id="24" name="墨迹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4">
                          <w14:nvContentPartPr>
                            <w14:cNvPr id="24" name="墨迹 24"/>
                            <w14:cNvContentPartPr/>
                          </w14:nvContentPartPr>
                          <w14:xfrm>
                            <a:off x="1000760" y="188595"/>
                            <a:ext cx="8890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1.85pt;margin-top:-25.85pt;height:0.05pt;width:0.7pt;z-index:251679744;mso-width-relative:page;mso-height-relative:page;" coordsize="21600,21600" o:gfxdata="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687070</wp:posOffset>
                </wp:positionH>
                <wp:positionV relativeFrom="paragraph">
                  <wp:posOffset>-325755</wp:posOffset>
                </wp:positionV>
                <wp:extent cx="635" cy="635"/>
                <wp:effectExtent l="0" t="0" r="0" b="0"/>
                <wp:wrapNone/>
                <wp:docPr id="23" name="墨迹 2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5">
                          <w14:nvContentPartPr>
                            <w14:cNvPr id="23" name="墨迹 23"/>
                            <w14:cNvContentPartPr/>
                          </w14:nvContentPartPr>
                          <w14:xfrm>
                            <a:off x="1029335" y="19113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4.1pt;margin-top:-25.65pt;height:0.05pt;width:0.05pt;z-index:251678720;mso-width-relative:page;mso-height-relative:page;" coordsize="21600,21600" o:gfxdata="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697230</wp:posOffset>
                </wp:positionH>
                <wp:positionV relativeFrom="paragraph">
                  <wp:posOffset>-328295</wp:posOffset>
                </wp:positionV>
                <wp:extent cx="13335" cy="635"/>
                <wp:effectExtent l="0" t="0" r="0" b="0"/>
                <wp:wrapNone/>
                <wp:docPr id="22" name="墨迹 2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6">
                          <w14:nvContentPartPr>
                            <w14:cNvPr id="22" name="墨迹 22"/>
                            <w14:cNvContentPartPr/>
                          </w14:nvContentPartPr>
                          <w14:xfrm>
                            <a:off x="1039495" y="188595"/>
                            <a:ext cx="133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4.9pt;margin-top:-25.85pt;height:0.05pt;width:1.05pt;z-index:251677696;mso-width-relative:page;mso-height-relative:page;" coordsize="21600,21600" o:gfxdata="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">
                <v:imagedata r:id="rId37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739140</wp:posOffset>
                </wp:positionH>
                <wp:positionV relativeFrom="paragraph">
                  <wp:posOffset>-325755</wp:posOffset>
                </wp:positionV>
                <wp:extent cx="4445" cy="635"/>
                <wp:effectExtent l="0" t="0" r="0" b="0"/>
                <wp:wrapNone/>
                <wp:docPr id="21" name="墨迹 2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8">
                          <w14:nvContentPartPr>
                            <w14:cNvPr id="21" name="墨迹 21"/>
                            <w14:cNvContentPartPr/>
                          </w14:nvContentPartPr>
                          <w14:xfrm>
                            <a:off x="1081405" y="191135"/>
                            <a:ext cx="44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58.2pt;margin-top:-25.65pt;height:0.05pt;width:0.35pt;z-index:251676672;mso-width-relative:page;mso-height-relative:page;" coordsize="21600,21600" o:gfxdata="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765810</wp:posOffset>
                </wp:positionH>
                <wp:positionV relativeFrom="paragraph">
                  <wp:posOffset>-315595</wp:posOffset>
                </wp:positionV>
                <wp:extent cx="635" cy="635"/>
                <wp:effectExtent l="0" t="0" r="0" b="0"/>
                <wp:wrapNone/>
                <wp:docPr id="20" name="墨迹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9">
                          <w14:nvContentPartPr>
                            <w14:cNvPr id="20" name="墨迹 20"/>
                            <w14:cNvContentPartPr/>
                          </w14:nvContentPartPr>
                          <w14:xfrm>
                            <a:off x="1108075" y="20129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0.3pt;margin-top:-24.85pt;height:0.05pt;width:0.05pt;z-index:251675648;mso-width-relative:page;mso-height-relative:page;" coordsize="21600,21600" o:gfxdata="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803910</wp:posOffset>
                </wp:positionH>
                <wp:positionV relativeFrom="paragraph">
                  <wp:posOffset>-323215</wp:posOffset>
                </wp:positionV>
                <wp:extent cx="4445" cy="635"/>
                <wp:effectExtent l="0" t="0" r="0" b="0"/>
                <wp:wrapNone/>
                <wp:docPr id="17" name="墨迹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0">
                          <w14:nvContentPartPr>
                            <w14:cNvPr id="17" name="墨迹 17"/>
                            <w14:cNvContentPartPr/>
                          </w14:nvContentPartPr>
                          <w14:xfrm>
                            <a:off x="1146175" y="193675"/>
                            <a:ext cx="444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63.3pt;margin-top:-25.45pt;height:0.05pt;width:0.35pt;z-index:251674624;mso-width-relative:page;mso-height-relative:page;" coordsize="21600,21600" o:gfxdata="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">
                <v:imagedata r:id="rId1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974725</wp:posOffset>
                </wp:positionH>
                <wp:positionV relativeFrom="paragraph">
                  <wp:posOffset>-193040</wp:posOffset>
                </wp:positionV>
                <wp:extent cx="63500" cy="81280"/>
                <wp:effectExtent l="9525" t="9525" r="28575" b="10795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1">
                          <w14:nvContentPartPr>
                            <w14:cNvPr id="9" name="墨迹 9"/>
                            <w14:cNvContentPartPr/>
                          </w14:nvContentPartPr>
                          <w14:xfrm>
                            <a:off x="1316990" y="323850"/>
                            <a:ext cx="63500" cy="812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76.75pt;margin-top:-15.2pt;height:6.4pt;width:5pt;z-index:251673600;mso-width-relative:page;mso-height-relative:page;" coordsize="21600,21600" o:gfxdata="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">
                <v:imagedata r:id="rId42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-108585</wp:posOffset>
                </wp:positionV>
                <wp:extent cx="41275" cy="90805"/>
                <wp:effectExtent l="9525" t="9525" r="25400" b="2667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3">
                          <w14:nvContentPartPr>
                            <w14:cNvPr id="8" name="墨迹 8"/>
                            <w14:cNvContentPartPr/>
                          </w14:nvContentPartPr>
                          <w14:xfrm>
                            <a:off x="1379855" y="408305"/>
                            <a:ext cx="41275" cy="908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1.7pt;margin-top:-8.55pt;height:7.15pt;width:3.25pt;z-index:251672576;mso-width-relative:page;mso-height-relative:page;" coordsize="21600,21600" o:gfxdata="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">
                <v:imagedata r:id="rId44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1024890</wp:posOffset>
                </wp:positionH>
                <wp:positionV relativeFrom="paragraph">
                  <wp:posOffset>-15240</wp:posOffset>
                </wp:positionV>
                <wp:extent cx="86995" cy="386080"/>
                <wp:effectExtent l="9525" t="9525" r="30480" b="10795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5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1367155" y="501650"/>
                            <a:ext cx="86995" cy="3860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80.7pt;margin-top:-1.2pt;height:30.4pt;width:6.85pt;z-index:251671552;mso-width-relative:page;mso-height-relative:page;" coordsize="21600,21600" o:gfxdata="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">
                <v:imagedata r:id="rId46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-307340</wp:posOffset>
                </wp:positionV>
                <wp:extent cx="73660" cy="25400"/>
                <wp:effectExtent l="9525" t="9525" r="18415" b="15875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7">
                          <w14:nvContentPartPr>
                            <w14:cNvPr id="4" name="墨迹 4"/>
                            <w14:cNvContentPartPr/>
                          </w14:nvContentPartPr>
                          <w14:xfrm>
                            <a:off x="656590" y="209550"/>
                            <a:ext cx="73660" cy="254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24.75pt;margin-top:-24.2pt;height:2pt;width:5.8pt;z-index:251670528;mso-width-relative:page;mso-height-relative:page;" coordsize="21600,21600" o:gfxdata="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">
                <v:imagedata r:id="rId48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195580</wp:posOffset>
                </wp:positionH>
                <wp:positionV relativeFrom="paragraph">
                  <wp:posOffset>-343535</wp:posOffset>
                </wp:positionV>
                <wp:extent cx="376555" cy="179070"/>
                <wp:effectExtent l="9525" t="9525" r="20320" b="14605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9">
                          <w14:nvContentPartPr>
                            <w14:cNvPr id="3" name="墨迹 3"/>
                            <w14:cNvContentPartPr/>
                          </w14:nvContentPartPr>
                          <w14:xfrm>
                            <a:off x="537845" y="173355"/>
                            <a:ext cx="376555" cy="17907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5.4pt;margin-top:-27.05pt;height:14.1pt;width:29.65pt;z-index:251669504;mso-width-relative:page;mso-height-relative:page;" coordsize="21600,21600" o:gfxdata="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">
                <v:imagedata r:id="rId50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2165350</wp:posOffset>
                </wp:positionH>
                <wp:positionV relativeFrom="paragraph">
                  <wp:posOffset>-356235</wp:posOffset>
                </wp:positionV>
                <wp:extent cx="635" cy="635"/>
                <wp:effectExtent l="0" t="0" r="0" b="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1">
                          <w14:nvContentPartPr>
                            <w14:cNvPr id="2" name="墨迹 2"/>
                            <w14:cNvContentPartPr/>
                          </w14:nvContentPartPr>
                          <w14:xfrm>
                            <a:off x="2507615" y="1606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70.5pt;margin-top:-28.05pt;height:0.05pt;width:0.05pt;z-index:251668480;mso-width-relative:page;mso-height-relative:page;" coordsize="21600,21600" o:gfxdata="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">
                <v:imagedata r:id="rId19" o:title=""/>
                <o:lock v:ext="edit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2350770</wp:posOffset>
                </wp:positionH>
                <wp:positionV relativeFrom="paragraph">
                  <wp:posOffset>-292735</wp:posOffset>
                </wp:positionV>
                <wp:extent cx="635" cy="635"/>
                <wp:effectExtent l="0" t="0" r="0" b="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52">
                          <w14:nvContentPartPr>
                            <w14:cNvPr id="1" name="墨迹 1"/>
                            <w14:cNvContentPartPr/>
                          </w14:nvContentPartPr>
                          <w14:xfrm>
                            <a:off x="2693035" y="224155"/>
                            <a:ext cx="635" cy="6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185.1pt;margin-top:-23.05pt;height:0.05pt;width:0.05pt;z-index:251667456;mso-width-relative:page;mso-height-relative:page;" coordsize="21600,21600" o:gfxdata="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">
                <v:imagedata r:id="rId19" o:title=""/>
                <o:lock v:ext="edit"/>
              </v:shape>
            </w:pict>
          </mc:Fallback>
        </mc:AlternateContent>
      </w:r>
      <w:r>
        <w:rPr>
          <w:rFonts w:hint="eastAsia"/>
          <w:sz w:val="20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-342900</wp:posOffset>
                </wp:positionH>
                <wp:positionV relativeFrom="page">
                  <wp:posOffset>1121410</wp:posOffset>
                </wp:positionV>
                <wp:extent cx="6181090" cy="107315"/>
                <wp:effectExtent l="0" t="0" r="381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344" cy="10732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72D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pt;margin-top:88.3pt;height:8.45pt;width:486.7pt;mso-position-horizontal-relative:margin;mso-position-vertical-relative:page;z-index:-251652096;mso-width-relative:page;mso-height-relative:page;" coordsize="7817283,191707" o:gfxdata="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">
                <o:lock v:ext="edit" aspectratio="f"/>
                <v:shape id="矩形 4" o:spid="_x0000_s1026" o:spt="100" style="position:absolute;left:0;top:0;height:190500;width:4572000;v-text-anchor:middle;" fillcolor="#4B72D0" filled="t" stroked="f" coordsize="4391025,190500" o:gfxdata="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48JC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BFBFBF [2412]" filled="t" stroked="f" coordsize="3308894,190500" o:gfxdata="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K1MnL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 w:eastAsia="楷体" w:cs="楷体"/>
          <w:b/>
          <w:bCs/>
          <w:sz w:val="48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5861685</wp:posOffset>
            </wp:positionH>
            <wp:positionV relativeFrom="paragraph">
              <wp:posOffset>-309245</wp:posOffset>
            </wp:positionV>
            <wp:extent cx="991235" cy="1387475"/>
            <wp:effectExtent l="0" t="0" r="0" b="0"/>
            <wp:wrapNone/>
            <wp:docPr id="2033617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7855" name="图片 1"/>
                    <pic:cNvPicPr>
                      <a:picLocks noChangeAspect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976" cy="1387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楷体" w:cs="楷体"/>
          <w:b/>
          <w:bCs/>
          <w:sz w:val="48"/>
          <w:szCs w:val="48"/>
        </w:rPr>
        <w:t>向金涛</w:t>
      </w:r>
    </w:p>
    <w:p w14:paraId="2279B2B6">
      <w:pPr>
        <w:tabs>
          <w:tab w:val="left" w:pos="420"/>
        </w:tabs>
        <w:adjustRightInd w:val="0"/>
        <w:snapToGrid w:val="0"/>
        <w:spacing w:line="300" w:lineRule="auto"/>
        <w:ind w:firstLine="210" w:firstLineChars="100"/>
        <w:rPr>
          <w:rFonts w:hint="eastAsia" w:eastAsia="楷体" w:cs="楷体"/>
          <w:szCs w:val="21"/>
          <w:lang w:eastAsia="zh-CN"/>
        </w:rPr>
      </w:pPr>
      <w:r>
        <w:rPr>
          <w:rFonts w:hint="eastAsia" w:eastAsia="楷体" w:cs="楷体"/>
          <w:b/>
          <w:bCs/>
          <w:szCs w:val="21"/>
        </w:rPr>
        <w:t>电话：</w:t>
      </w:r>
      <w:r>
        <w:rPr>
          <w:rFonts w:eastAsia="楷体"/>
          <w:szCs w:val="21"/>
        </w:rPr>
        <w:t>1</w:t>
      </w:r>
      <w:r>
        <w:rPr>
          <w:rFonts w:hint="eastAsia" w:eastAsia="楷体"/>
          <w:szCs w:val="21"/>
        </w:rPr>
        <w:t>89</w:t>
      </w:r>
      <w:r>
        <w:rPr>
          <w:rFonts w:eastAsia="楷体"/>
          <w:szCs w:val="21"/>
        </w:rPr>
        <w:t>-</w:t>
      </w:r>
      <w:r>
        <w:rPr>
          <w:rFonts w:hint="eastAsia" w:eastAsia="楷体"/>
          <w:szCs w:val="21"/>
        </w:rPr>
        <w:t>7311</w:t>
      </w:r>
      <w:r>
        <w:rPr>
          <w:rFonts w:eastAsia="楷体"/>
          <w:szCs w:val="21"/>
        </w:rPr>
        <w:t>-</w:t>
      </w:r>
      <w:r>
        <w:rPr>
          <w:rFonts w:hint="eastAsia" w:eastAsia="楷体"/>
          <w:szCs w:val="21"/>
        </w:rPr>
        <w:t>1415</w:t>
      </w:r>
      <w:r>
        <w:rPr>
          <w:rFonts w:hint="eastAsia" w:eastAsia="楷体" w:cs="楷体"/>
          <w:szCs w:val="21"/>
        </w:rPr>
        <w:t xml:space="preserve"> </w:t>
      </w:r>
      <w:r>
        <w:rPr>
          <w:rFonts w:hint="eastAsia" w:eastAsia="楷体" w:cs="楷体"/>
          <w:szCs w:val="21"/>
          <w:lang w:val="en-US" w:eastAsia="zh-CN"/>
        </w:rPr>
        <w:t xml:space="preserve"> </w:t>
      </w:r>
      <w:r>
        <w:rPr>
          <w:rFonts w:hint="eastAsia" w:eastAsia="楷体" w:cs="楷体"/>
          <w:b/>
          <w:bCs/>
          <w:szCs w:val="21"/>
        </w:rPr>
        <w:t>邮箱：</w:t>
      </w:r>
      <w:r>
        <w:rPr>
          <w:rFonts w:hint="default" w:eastAsia="楷体" w:cs="楷体"/>
          <w:szCs w:val="21"/>
          <w:lang w:val="en-US"/>
        </w:rPr>
        <w:t>3294182452</w:t>
      </w:r>
      <w:r>
        <w:rPr>
          <w:rFonts w:eastAsia="楷体"/>
          <w:szCs w:val="21"/>
        </w:rPr>
        <w:t>@</w:t>
      </w:r>
      <w:r>
        <w:rPr>
          <w:rFonts w:hint="default" w:eastAsia="楷体"/>
          <w:szCs w:val="21"/>
          <w:lang w:val="en-US"/>
        </w:rPr>
        <w:t>qq</w:t>
      </w:r>
      <w:r>
        <w:rPr>
          <w:rFonts w:eastAsia="楷体"/>
          <w:szCs w:val="21"/>
        </w:rPr>
        <w:t>.com</w:t>
      </w:r>
      <w:r>
        <w:rPr>
          <w:rFonts w:hint="eastAsia" w:eastAsia="楷体" w:cs="楷体"/>
          <w:szCs w:val="21"/>
        </w:rPr>
        <w:t xml:space="preserve">  </w:t>
      </w:r>
      <w:r>
        <w:rPr>
          <w:rFonts w:hint="eastAsia" w:eastAsia="楷体" w:cs="楷体"/>
          <w:szCs w:val="21"/>
          <w:lang w:val="en-US" w:eastAsia="zh-CN"/>
        </w:rPr>
        <w:t xml:space="preserve"> </w:t>
      </w:r>
      <w:r>
        <w:rPr>
          <w:rFonts w:hint="eastAsia" w:eastAsia="楷体" w:cs="楷体"/>
          <w:b/>
          <w:bCs/>
          <w:szCs w:val="21"/>
        </w:rPr>
        <w:t>政治面貌：中共党员</w:t>
      </w:r>
      <w:r>
        <w:rPr>
          <w:rFonts w:hint="eastAsia" w:eastAsia="楷体" w:cs="楷体"/>
          <w:szCs w:val="21"/>
        </w:rPr>
        <w:t xml:space="preserve"> </w:t>
      </w:r>
      <w:r>
        <w:rPr>
          <w:rFonts w:hint="eastAsia" w:eastAsia="楷体" w:cs="楷体"/>
          <w:szCs w:val="21"/>
          <w:lang w:val="en-US" w:eastAsia="zh-CN"/>
        </w:rPr>
        <w:t xml:space="preserve">    </w:t>
      </w:r>
      <w:r>
        <w:rPr>
          <w:rFonts w:hint="eastAsia" w:eastAsia="楷体" w:cs="楷体"/>
          <w:b/>
          <w:bCs/>
          <w:szCs w:val="21"/>
          <w:lang w:val="en-US" w:eastAsia="zh-CN"/>
        </w:rPr>
        <w:t>期望</w:t>
      </w:r>
      <w:r>
        <w:rPr>
          <w:rFonts w:hint="eastAsia" w:eastAsia="楷体" w:cs="楷体"/>
          <w:b/>
          <w:bCs/>
          <w:szCs w:val="21"/>
        </w:rPr>
        <w:t>地点：</w:t>
      </w:r>
      <w:r>
        <w:rPr>
          <w:rFonts w:hint="eastAsia" w:eastAsia="楷体" w:cs="楷体"/>
          <w:b/>
          <w:bCs/>
          <w:szCs w:val="21"/>
          <w:lang w:val="en-US" w:eastAsia="zh-CN"/>
        </w:rPr>
        <w:t>深圳</w:t>
      </w:r>
    </w:p>
    <w:p w14:paraId="76719DDF">
      <w:pPr>
        <w:tabs>
          <w:tab w:val="left" w:pos="420"/>
        </w:tabs>
        <w:adjustRightInd w:val="0"/>
        <w:snapToGrid w:val="0"/>
        <w:spacing w:line="300" w:lineRule="auto"/>
        <w:ind w:left="405" w:leftChars="193" w:firstLine="13"/>
        <w:rPr>
          <w:rFonts w:eastAsia="楷体" w:cs="楷体"/>
          <w:b/>
          <w:bCs/>
          <w:szCs w:val="21"/>
          <w:u w:val="single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16510</wp:posOffset>
                </wp:positionH>
                <wp:positionV relativeFrom="page">
                  <wp:posOffset>1564640</wp:posOffset>
                </wp:positionV>
                <wp:extent cx="6840220" cy="342265"/>
                <wp:effectExtent l="0" t="0" r="17780" b="63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42265"/>
                          <a:chOff x="-58616" y="-58729"/>
                          <a:chExt cx="6840416" cy="343129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-58616" y="-58729"/>
                            <a:ext cx="1315016" cy="343129"/>
                            <a:chOff x="-58582" y="-81298"/>
                            <a:chExt cx="1314324" cy="474993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-58582" y="-81298"/>
                              <a:ext cx="1314324" cy="3689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72D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63498B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376092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3pt;margin-top:123.2pt;height:26.95pt;width:538.6pt;mso-position-vertical-relative:page;z-index:251659264;mso-width-relative:page;mso-height-relative:page;" coordorigin="-58616,-58729" coordsize="6840416,343129" o:gfxdata="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">
                <o:lock v:ext="edit" aspectratio="f"/>
                <v:group id="组合 81" o:spid="_x0000_s1026" o:spt="203" style="position:absolute;left:-58616;top:-58729;height:343129;width:1315016;" coordorigin="-58582,-81298" coordsize="1314324,474993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-58582;top:-81298;height:368955;width:1314324;v-text-anchor:middle;" fillcolor="#4B72D0" filled="t" stroked="f" coordsize="1406296,288031" o:gfxdata="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VwFIvQAA&#10;ANsAAAAPAAAAAAAAAAEAIAAAACIAAABkcnMvZG93bnJldi54bWxQSwECFAAUAAAACACHTuJAMy8F&#10;njsAAAA5AAAAEAAAAAAAAAABACAAAAAMAQAAZHJzL3NoYXBleG1sLnhtbFBLBQYAAAAABgAGAFsB&#10;AAC2AwAAAAA=&#10;" path="m1093154,0l1171153,0,1406296,288031,1328297,288031xm1030297,0l1069917,0,1305060,288031,1265440,288031xm0,0l1007060,0,1242203,288031,0,288031xe">
                    <v:path textboxrect="0,0,1406296,288031" o:connectlocs="1021661,0;1094559,0;1314324,368955;1241426,368955;962915,0;999944,0;1219708,368955;1182680,368955;0,0;941198,0;1160962,368955;0,3689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63498B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376092" filled="t" stroked="f" coordsize="21600,21600" o:gfxdata="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jp/57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Du0G/70AAADb&#10;AAAADwAAAGRycy9kb3ducmV2LnhtbEVPTWvCQBC9C/0PyxR6042tSIlucmipKEg1SS+9jdlpEpqd&#10;DdlVY3+9Kwi9zeN9zjIdTCtO1LvGsoLpJAJBXFrdcKXgq/gYv4JwHllja5kUXMhBmjyMlhhre+aM&#10;TrmvRAhhF6OC2vsultKVNRl0E9sRB+7H9gZ9gH0ldY/nEG5a+RxFc2mw4dBQY0dvNZW/+dEoGLJ2&#10;810cVrvPeS732fbv/eVoC6WeHqfRAoSnwf+L7+61DvNncPslHCCT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7Qb/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129969ED">
      <w:pPr>
        <w:tabs>
          <w:tab w:val="left" w:pos="420"/>
        </w:tabs>
        <w:adjustRightInd w:val="0"/>
        <w:snapToGrid w:val="0"/>
        <w:spacing w:line="300" w:lineRule="auto"/>
        <w:ind w:left="405" w:leftChars="193" w:firstLine="13"/>
        <w:rPr>
          <w:rFonts w:eastAsia="楷体" w:cs="楷体"/>
          <w:b/>
          <w:bCs/>
          <w:sz w:val="28"/>
          <w:szCs w:val="28"/>
          <w:u w:val="single"/>
        </w:rPr>
      </w:pPr>
      <w:r>
        <w:rPr>
          <w:rFonts w:eastAsia="楷体" w:cs="楷体"/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112395</wp:posOffset>
                </wp:positionV>
                <wp:extent cx="20955" cy="8596630"/>
                <wp:effectExtent l="0" t="0" r="17780" b="13970"/>
                <wp:wrapNone/>
                <wp:docPr id="1023868268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41" cy="8596789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B72D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" o:spid="_x0000_s1026" o:spt="20" style="position:absolute;left:0pt;flip:x;margin-left:15pt;margin-top:8.85pt;height:676.9pt;width:1.65pt;z-index:251663360;mso-width-relative:page;mso-height-relative:page;" filled="f" stroked="t" coordsize="21600,21600" o:gfxdata="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t99ns9MAAAAJAQAADwAAAAAAAAABACAAAAAiAAAAZHJzL2Rvd25yZXYu&#10;eG1sUEsBAhQAFAAAAAgAh07iQKGuqeoAAgAAyQMAAA4AAAAAAAAAAQAgAAAAIgEAAGRycy9lMm9E&#10;b2MueG1sUEsFBgAAAAAGAAYAWQEAAJQFAAAAAA==&#10;">
                <v:fill on="f" focussize="0,0"/>
                <v:stroke weight="1pt" color="#4B72D0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426BD48">
      <w:pPr>
        <w:tabs>
          <w:tab w:val="left" w:pos="420"/>
          <w:tab w:val="left" w:pos="2100"/>
        </w:tabs>
        <w:adjustRightInd w:val="0"/>
        <w:snapToGrid w:val="0"/>
        <w:spacing w:line="300" w:lineRule="auto"/>
        <w:ind w:left="2459" w:leftChars="100" w:hanging="2249" w:hangingChars="936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 xml:space="preserve">  2026.09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>-</w:t>
      </w:r>
      <w:r>
        <w:rPr>
          <w:rFonts w:hint="default" w:eastAsia="楷体" w:cs="楷体"/>
          <w:b/>
          <w:bCs/>
          <w:sz w:val="24"/>
          <w:szCs w:val="24"/>
          <w:lang w:val="en-US" w:eastAsia="zh-CN"/>
        </w:rPr>
        <w:t>2029.06</w:t>
      </w:r>
      <w:r>
        <w:rPr>
          <w:rFonts w:hint="eastAsia" w:eastAsia="楷体" w:cs="楷体"/>
          <w:b/>
          <w:bCs/>
          <w:sz w:val="24"/>
          <w:szCs w:val="24"/>
        </w:rPr>
        <w:t xml:space="preserve">      中国政法大学（保研）                                法律（非法学）</w:t>
      </w:r>
    </w:p>
    <w:p w14:paraId="21CEA087">
      <w:pPr>
        <w:tabs>
          <w:tab w:val="left" w:pos="420"/>
          <w:tab w:val="left" w:pos="2100"/>
        </w:tabs>
        <w:adjustRightInd w:val="0"/>
        <w:snapToGrid w:val="0"/>
        <w:spacing w:line="300" w:lineRule="auto"/>
        <w:ind w:firstLine="480" w:firstLineChars="200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>2022.09-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>2026</w:t>
      </w:r>
      <w:r>
        <w:rPr>
          <w:rFonts w:hint="default" w:eastAsia="楷体" w:cs="楷体"/>
          <w:b/>
          <w:bCs/>
          <w:sz w:val="24"/>
          <w:szCs w:val="24"/>
          <w:lang w:val="en-US" w:eastAsia="zh-CN"/>
        </w:rPr>
        <w:t>.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>0</w:t>
      </w:r>
      <w:r>
        <w:rPr>
          <w:rFonts w:hint="default" w:eastAsia="楷体" w:cs="楷体"/>
          <w:b/>
          <w:bCs/>
          <w:sz w:val="24"/>
          <w:szCs w:val="24"/>
          <w:lang w:val="en-US" w:eastAsia="zh-CN"/>
        </w:rPr>
        <w:t>6</w:t>
      </w:r>
      <w:r>
        <w:rPr>
          <w:rFonts w:hint="eastAsia" w:eastAsia="楷体" w:cs="楷体"/>
          <w:b/>
          <w:bCs/>
          <w:sz w:val="24"/>
          <w:szCs w:val="24"/>
        </w:rPr>
        <w:t xml:space="preserve">      中南财经政法大学                                   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eastAsia="楷体" w:cs="楷体"/>
          <w:b/>
          <w:bCs/>
          <w:sz w:val="24"/>
          <w:szCs w:val="24"/>
        </w:rPr>
        <w:t>人力资源管理</w:t>
      </w:r>
    </w:p>
    <w:p w14:paraId="040E437C">
      <w:pPr>
        <w:tabs>
          <w:tab w:val="left" w:pos="420"/>
          <w:tab w:val="left" w:pos="2100"/>
        </w:tabs>
        <w:adjustRightInd w:val="0"/>
        <w:snapToGrid w:val="0"/>
        <w:spacing w:line="300" w:lineRule="auto"/>
        <w:ind w:firstLine="480" w:firstLineChars="200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>加权平均分</w:t>
      </w:r>
      <w:r>
        <w:rPr>
          <w:rFonts w:hint="eastAsia" w:eastAsia="楷体" w:cs="楷体"/>
          <w:sz w:val="24"/>
          <w:szCs w:val="24"/>
        </w:rPr>
        <w:t>：9</w:t>
      </w:r>
      <w:r>
        <w:rPr>
          <w:rFonts w:eastAsia="楷体" w:cs="楷体"/>
          <w:sz w:val="24"/>
          <w:szCs w:val="24"/>
        </w:rPr>
        <w:t>3</w:t>
      </w:r>
      <w:r>
        <w:rPr>
          <w:rFonts w:hint="eastAsia" w:eastAsia="楷体" w:cs="楷体"/>
          <w:sz w:val="24"/>
          <w:szCs w:val="24"/>
        </w:rPr>
        <w:t>.11</w:t>
      </w:r>
      <w:r>
        <w:rPr>
          <w:rFonts w:hint="eastAsia" w:eastAsia="楷体" w:cs="楷体"/>
          <w:b/>
          <w:bCs/>
          <w:sz w:val="24"/>
          <w:szCs w:val="24"/>
        </w:rPr>
        <w:t xml:space="preserve"> 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eastAsia="楷体" w:cs="楷体"/>
          <w:b/>
          <w:bCs/>
          <w:sz w:val="24"/>
          <w:szCs w:val="24"/>
        </w:rPr>
        <w:t>综合排名</w:t>
      </w:r>
      <w:r>
        <w:rPr>
          <w:rFonts w:hint="eastAsia" w:eastAsia="楷体" w:cs="楷体"/>
          <w:sz w:val="24"/>
          <w:szCs w:val="24"/>
        </w:rPr>
        <w:t>：3/89</w:t>
      </w:r>
      <w:r>
        <w:rPr>
          <w:rFonts w:hint="eastAsia" w:eastAsia="楷体" w:cs="楷体"/>
          <w:sz w:val="24"/>
          <w:szCs w:val="24"/>
          <w:lang w:val="en-US" w:eastAsia="zh-CN"/>
        </w:rPr>
        <w:t xml:space="preserve"> </w:t>
      </w:r>
      <w:r>
        <w:rPr>
          <w:rFonts w:hint="eastAsia" w:eastAsia="楷体" w:cs="楷体"/>
          <w:b/>
          <w:bCs/>
          <w:sz w:val="24"/>
          <w:szCs w:val="24"/>
        </w:rPr>
        <w:t xml:space="preserve"> 英语六级：571分 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eastAsia="楷体" w:cs="楷体"/>
          <w:sz w:val="24"/>
          <w:szCs w:val="24"/>
        </w:rPr>
        <w:t>英语六级口语：良好</w:t>
      </w:r>
    </w:p>
    <w:p w14:paraId="6D84D3E3">
      <w:pPr>
        <w:tabs>
          <w:tab w:val="left" w:pos="420"/>
          <w:tab w:val="left" w:pos="2100"/>
        </w:tabs>
        <w:adjustRightInd w:val="0"/>
        <w:snapToGrid w:val="0"/>
        <w:spacing w:line="300" w:lineRule="auto"/>
        <w:ind w:left="2428" w:leftChars="200" w:hanging="2008" w:hangingChars="836"/>
        <w:rPr>
          <w:rFonts w:eastAsia="楷体" w:cs="楷体"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>主修课程：</w:t>
      </w:r>
      <w:r>
        <w:rPr>
          <w:rFonts w:hint="eastAsia" w:eastAsia="楷体" w:cs="楷体"/>
          <w:sz w:val="24"/>
          <w:szCs w:val="24"/>
        </w:rPr>
        <w:t>人员素质测评（99）、企业绩效管理（95）、企业薪酬管理（96）等</w:t>
      </w:r>
    </w:p>
    <w:p w14:paraId="4D78A6B5">
      <w:pPr>
        <w:tabs>
          <w:tab w:val="left" w:pos="210"/>
        </w:tabs>
        <w:adjustRightInd w:val="0"/>
        <w:snapToGrid w:val="0"/>
        <w:spacing w:line="300" w:lineRule="auto"/>
        <w:rPr>
          <w:rFonts w:eastAsia="楷体" w:cs="楷体"/>
          <w:i/>
          <w:iCs/>
          <w:sz w:val="28"/>
          <w:szCs w:val="28"/>
        </w:rPr>
      </w:pPr>
      <w:r>
        <w:rPr>
          <w:b/>
          <w:bCs/>
          <w:sz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2914650</wp:posOffset>
                </wp:positionV>
                <wp:extent cx="6840220" cy="342265"/>
                <wp:effectExtent l="0" t="0" r="17780" b="635"/>
                <wp:wrapNone/>
                <wp:docPr id="1834760234" name="组合 1834760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42265"/>
                          <a:chOff x="-58616" y="-58729"/>
                          <a:chExt cx="6840416" cy="343129"/>
                        </a:xfrm>
                      </wpg:grpSpPr>
                      <wpg:grpSp>
                        <wpg:cNvPr id="458430225" name="组合 81"/>
                        <wpg:cNvGrpSpPr>
                          <a:grpSpLocks noChangeAspect="1"/>
                        </wpg:cNvGrpSpPr>
                        <wpg:grpSpPr>
                          <a:xfrm>
                            <a:off x="-58616" y="-58729"/>
                            <a:ext cx="1315016" cy="343129"/>
                            <a:chOff x="-58582" y="-81298"/>
                            <a:chExt cx="1314324" cy="474993"/>
                          </a:xfrm>
                        </wpg:grpSpPr>
                        <wps:wsp>
                          <wps:cNvPr id="2023829934" name="任意多边形 2"/>
                          <wps:cNvSpPr/>
                          <wps:spPr bwMode="auto">
                            <a:xfrm>
                              <a:off x="-58582" y="-81298"/>
                              <a:ext cx="1314324" cy="3689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72D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B1AC27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6955708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376092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1364502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229.5pt;height:26.95pt;width:538.6pt;mso-position-vertical-relative:page;z-index:251666432;mso-width-relative:page;mso-height-relative:page;" coordorigin="-58616,-58729" coordsize="6840416,343129" o:gfxdata="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">
                <o:lock v:ext="edit" aspectratio="f"/>
                <v:group id="组合 81" o:spid="_x0000_s1026" o:spt="203" style="position:absolute;left:-58616;top:-58729;height:343129;width:1315016;" coordorigin="-58582,-81298" coordsize="1314324,474993" o:gfxdata="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EL6RFjEAAAA4gAAAA8AAAAAAAAAAQAgAAAAIgAAAGRycy9kb3du&#10;cmV2LnhtbFBLAQIUABQAAAAIAIdO4kAzLwWeOwAAADkAAAAVAAAAAAAAAAEAIAAAABMBAABkcnMv&#10;Z3JvdXBzaGFwZXhtbC54bWxQSwUGAAAAAAYABgBgAQAA0AMAAAAA&#10;">
                  <o:lock v:ext="edit" aspectratio="t"/>
                  <v:shape id="任意多边形 2" o:spid="_x0000_s1026" o:spt="100" style="position:absolute;left:-58582;top:-81298;height:368955;width:1314324;v-text-anchor:middle;" fillcolor="#4B72D0" filled="t" stroked="f" coordsize="1406296,288031" o:gfxdata="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7nQBVxgAAAOMAAAAPAAAAAAAAAAEAIAAAACIAAABkcnMvZG93bnJldi54bWxQSwECFAAUAAAA&#10;CACHTuJAMy8FnjsAAAA5AAAAEAAAAAAAAAABACAAAAAVAQAAZHJzL3NoYXBleG1sLnhtbFBLBQYA&#10;AAAABgAGAFsBAAC/AwAAAAA=&#10;" path="m1093154,0l1171153,0,1406296,288031,1328297,288031xm1030297,0l1069917,0,1305060,288031,1265440,288031xm0,0l1007060,0,1242203,288031,0,288031xe">
                    <v:path textboxrect="0,0,1406296,288031" o:connectlocs="1021661,0;1094559,0;1314324,368955;1241426,368955;962915,0;999944,0;1219708,368955;1182680,368955;0,0;941198,0;1160962,368955;0,3689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5B1AC27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376092" filled="t" stroked="f" coordsize="21600,21600" o:gfxdata="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RyvV&#10;wAAAAOM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bCiEGMUAAADi&#10;AAAADwAAAGRycy9kb3ducmV2LnhtbEWPQUvDQBSE74L/YXlCb3Y3iQaJ3fagtFQQNYkXb8/sMwlm&#10;34bsto3+elcQPA4z8w2z2sx2EEeafO9YQ7JUIIgbZ3puNbzW28sbED4gGxwck4Yv8rBZn5+tsDDu&#10;xCUdq9CKCGFfoIYuhLGQ0jcdWfRLNxJH78NNFkOUUyvNhKcIt4NMlcqlxZ7jQocj3XXUfFYHq2Eu&#10;h4e3+n33/JRX8qV8/L7PDq7WenGRqFsQgebwH/5r742GNEuy/OpapfB7Kd4Buf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wohBjFAAAA4gAAAA8AAAAAAAAAAQAgAAAAIgAAAGRycy9kb3ducmV2LnhtbFBLAQIUABQAAAAI&#10;AIdO4kAzLwWeOwAAADkAAAAQAAAAAAAAAAEAIAAAABQBAABkcnMvc2hhcGV4bWwueG1sUEsFBgAA&#10;AAAGAAYAWwEAAL4DAAAAAA=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4CE8469">
      <w:pPr>
        <w:tabs>
          <w:tab w:val="left" w:pos="210"/>
        </w:tabs>
        <w:adjustRightInd w:val="0"/>
        <w:snapToGrid w:val="0"/>
        <w:spacing w:line="72" w:lineRule="auto"/>
        <w:ind w:firstLine="291" w:firstLineChars="104"/>
        <w:rPr>
          <w:rFonts w:eastAsia="楷体" w:cs="楷体"/>
          <w:i/>
          <w:iCs/>
          <w:sz w:val="28"/>
          <w:szCs w:val="28"/>
        </w:rPr>
      </w:pPr>
    </w:p>
    <w:p w14:paraId="444C5B88">
      <w:pPr>
        <w:adjustRightInd w:val="0"/>
        <w:snapToGrid w:val="0"/>
        <w:spacing w:line="300" w:lineRule="auto"/>
        <w:ind w:firstLine="360" w:firstLineChars="150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>湖北联投东湖高新集团</w:t>
      </w:r>
      <w:r>
        <w:rPr>
          <w:rFonts w:hint="eastAsia" w:eastAsia="楷体" w:cs="楷体"/>
          <w:sz w:val="24"/>
          <w:szCs w:val="24"/>
        </w:rPr>
        <w:t>（中国企业500强）</w:t>
      </w:r>
      <w:r>
        <w:rPr>
          <w:rFonts w:hint="eastAsia" w:eastAsia="楷体" w:cs="楷体"/>
          <w:b/>
          <w:bCs/>
          <w:sz w:val="24"/>
          <w:szCs w:val="24"/>
        </w:rPr>
        <w:t>（2024.01-2024.03）          人力资源部招聘实习生</w:t>
      </w:r>
    </w:p>
    <w:p w14:paraId="3B6082C7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eastAsia="楷体" w:cs="楷体"/>
          <w:szCs w:val="21"/>
        </w:rPr>
      </w:pPr>
      <w:r>
        <w:rPr>
          <w:rFonts w:hint="eastAsia" w:eastAsia="楷体"/>
          <w:b/>
          <w:bCs/>
        </w:rPr>
        <w:t xml:space="preserve">(1) </w:t>
      </w:r>
      <w:r>
        <w:rPr>
          <w:rFonts w:hint="eastAsia" w:eastAsia="楷体" w:cs="楷体"/>
          <w:szCs w:val="21"/>
        </w:rPr>
        <w:t>独立参与</w:t>
      </w:r>
      <w:r>
        <w:rPr>
          <w:rFonts w:hint="eastAsia" w:eastAsia="楷体" w:cs="楷体"/>
          <w:b/>
          <w:bCs/>
          <w:szCs w:val="21"/>
        </w:rPr>
        <w:t>项目申报经理</w:t>
      </w:r>
      <w:r>
        <w:rPr>
          <w:rFonts w:hint="eastAsia" w:eastAsia="楷体" w:cs="楷体"/>
          <w:szCs w:val="21"/>
        </w:rPr>
        <w:t>岗位的招聘工作，</w:t>
      </w:r>
      <w:r>
        <w:rPr>
          <w:rFonts w:hint="eastAsia" w:eastAsia="楷体" w:cs="楷体"/>
          <w:b/>
          <w:bCs/>
          <w:szCs w:val="21"/>
        </w:rPr>
        <w:t>从简历搜寻、2次面试到其最终入职全过程跟进</w:t>
      </w:r>
      <w:r>
        <w:rPr>
          <w:rFonts w:hint="eastAsia" w:eastAsia="楷体" w:cs="楷体"/>
          <w:szCs w:val="21"/>
        </w:rPr>
        <w:t>，了解招聘流程与相关岗位的岗位职责</w:t>
      </w:r>
    </w:p>
    <w:p w14:paraId="1D6CA192">
      <w:pPr>
        <w:tabs>
          <w:tab w:val="left" w:pos="640"/>
          <w:tab w:val="left" w:pos="1060"/>
          <w:tab w:val="left" w:pos="10080"/>
          <w:tab w:val="left" w:pos="10500"/>
        </w:tabs>
        <w:adjustRightInd w:val="0"/>
        <w:snapToGrid w:val="0"/>
        <w:spacing w:line="300" w:lineRule="auto"/>
        <w:ind w:firstLine="420" w:firstLineChars="200"/>
        <w:rPr>
          <w:rFonts w:eastAsia="楷体" w:cs="楷体"/>
          <w:b/>
          <w:bCs/>
          <w:szCs w:val="21"/>
        </w:rPr>
      </w:pPr>
      <w:r>
        <w:rPr>
          <w:rFonts w:hint="eastAsia" w:eastAsia="楷体"/>
          <w:b/>
          <w:bCs/>
        </w:rPr>
        <w:t xml:space="preserve">(2) </w:t>
      </w:r>
      <w:r>
        <w:rPr>
          <w:rFonts w:hint="eastAsia" w:eastAsia="楷体" w:cs="楷体"/>
          <w:szCs w:val="21"/>
        </w:rPr>
        <w:t>运用招聘网站（智联招聘等）搜索、筛选简历</w:t>
      </w:r>
      <w:r>
        <w:rPr>
          <w:rFonts w:hint="eastAsia" w:eastAsia="楷体" w:cs="楷体"/>
          <w:b/>
          <w:bCs/>
          <w:szCs w:val="21"/>
        </w:rPr>
        <w:t>100余份</w:t>
      </w:r>
      <w:r>
        <w:rPr>
          <w:rFonts w:hint="eastAsia" w:eastAsia="楷体" w:cs="楷体"/>
          <w:szCs w:val="21"/>
        </w:rPr>
        <w:t>（法务、项目申报、工程管理），独立组织面试</w:t>
      </w:r>
      <w:r>
        <w:rPr>
          <w:rFonts w:hint="eastAsia" w:eastAsia="楷体" w:cs="楷体"/>
          <w:b/>
          <w:bCs/>
          <w:szCs w:val="21"/>
        </w:rPr>
        <w:t>2次</w:t>
      </w:r>
    </w:p>
    <w:p w14:paraId="052DFF84">
      <w:pPr>
        <w:tabs>
          <w:tab w:val="left" w:pos="640"/>
          <w:tab w:val="left" w:pos="1060"/>
        </w:tabs>
        <w:adjustRightInd w:val="0"/>
        <w:snapToGrid w:val="0"/>
        <w:spacing w:line="24" w:lineRule="auto"/>
        <w:ind w:firstLine="420" w:firstLineChars="200"/>
        <w:rPr>
          <w:rFonts w:eastAsia="楷体" w:cs="楷体"/>
          <w:b/>
          <w:bCs/>
          <w:szCs w:val="21"/>
        </w:rPr>
      </w:pPr>
    </w:p>
    <w:p w14:paraId="101E3EA4">
      <w:pPr>
        <w:adjustRightInd w:val="0"/>
        <w:snapToGrid w:val="0"/>
        <w:spacing w:line="300" w:lineRule="auto"/>
        <w:ind w:firstLine="360" w:firstLineChars="150"/>
        <w:jc w:val="left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>长沙晶易医药股份有限公司（2024.0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>6</w:t>
      </w:r>
      <w:r>
        <w:rPr>
          <w:rFonts w:hint="eastAsia" w:eastAsia="楷体" w:cs="楷体"/>
          <w:b/>
          <w:bCs/>
          <w:sz w:val="24"/>
          <w:szCs w:val="24"/>
        </w:rPr>
        <w:t>-2024.09）                       人力资源部培训实习生</w:t>
      </w:r>
    </w:p>
    <w:p w14:paraId="77F0A58F">
      <w:pPr>
        <w:tabs>
          <w:tab w:val="left" w:pos="210"/>
        </w:tabs>
        <w:adjustRightInd w:val="0"/>
        <w:snapToGrid w:val="0"/>
        <w:spacing w:line="300" w:lineRule="auto"/>
        <w:ind w:firstLine="429" w:firstLineChars="204"/>
        <w:rPr>
          <w:rFonts w:eastAsia="楷体" w:cs="楷体"/>
          <w:szCs w:val="21"/>
        </w:rPr>
      </w:pPr>
      <w:r>
        <w:rPr>
          <w:rFonts w:hint="eastAsia" w:eastAsia="楷体"/>
          <w:b/>
          <w:bCs/>
        </w:rPr>
        <w:t xml:space="preserve">(1) </w:t>
      </w:r>
      <w:r>
        <w:rPr>
          <w:rFonts w:hint="eastAsia" w:eastAsia="楷体" w:cs="楷体"/>
          <w:szCs w:val="21"/>
        </w:rPr>
        <w:t>全程参与14天校招新生集中培训工作，负责活动主持，协助秩序维护、后勤保障与整体调度</w:t>
      </w:r>
    </w:p>
    <w:p w14:paraId="4D0E80EE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firstLine="420" w:firstLineChars="200"/>
        <w:rPr>
          <w:rFonts w:eastAsia="楷体" w:cs="楷体"/>
          <w:b/>
          <w:bCs/>
          <w:szCs w:val="21"/>
        </w:rPr>
      </w:pPr>
      <w:r>
        <w:rPr>
          <w:rFonts w:hint="eastAsia" w:eastAsia="楷体"/>
          <w:b/>
          <w:bCs/>
        </w:rPr>
        <w:t xml:space="preserve">(2) </w:t>
      </w:r>
      <w:r>
        <w:rPr>
          <w:rFonts w:hint="eastAsia" w:eastAsia="楷体"/>
        </w:rPr>
        <w:t>负责</w:t>
      </w:r>
      <w:r>
        <w:rPr>
          <w:rFonts w:hint="eastAsia" w:eastAsia="楷体"/>
          <w:b/>
          <w:bCs/>
        </w:rPr>
        <w:t>拍摄</w:t>
      </w:r>
      <w:r>
        <w:rPr>
          <w:rFonts w:hint="eastAsia" w:eastAsia="楷体"/>
        </w:rPr>
        <w:t>新生培训宣传照与校招宣传片，</w:t>
      </w:r>
      <w:r>
        <w:rPr>
          <w:rFonts w:hint="eastAsia" w:eastAsia="楷体"/>
          <w:b/>
          <w:bCs/>
        </w:rPr>
        <w:t>9张照片与4段素材</w:t>
      </w:r>
      <w:r>
        <w:rPr>
          <w:rFonts w:hint="eastAsia" w:eastAsia="楷体"/>
        </w:rPr>
        <w:t>被采用</w:t>
      </w:r>
    </w:p>
    <w:p w14:paraId="5F284C17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firstLine="420" w:firstLineChars="200"/>
        <w:rPr>
          <w:rFonts w:hint="eastAsia" w:eastAsia="楷体" w:cs="楷体"/>
          <w:b/>
          <w:bCs/>
          <w:szCs w:val="21"/>
        </w:rPr>
      </w:pPr>
      <w:r>
        <w:rPr>
          <w:rFonts w:hint="eastAsia" w:eastAsia="楷体"/>
          <w:b/>
          <w:bCs/>
        </w:rPr>
        <w:t xml:space="preserve">(3) </w:t>
      </w:r>
      <w:r>
        <w:rPr>
          <w:rFonts w:hint="eastAsia" w:eastAsia="楷体" w:cs="楷体"/>
          <w:szCs w:val="21"/>
        </w:rPr>
        <w:t>在基层管理者培训项目实施前，协助访谈基层干部</w:t>
      </w:r>
      <w:r>
        <w:rPr>
          <w:rFonts w:hint="eastAsia" w:eastAsia="楷体" w:cs="楷体"/>
          <w:b/>
          <w:bCs/>
          <w:szCs w:val="21"/>
        </w:rPr>
        <w:t>11名</w:t>
      </w:r>
    </w:p>
    <w:p w14:paraId="5A739A5B">
      <w:pPr>
        <w:adjustRightInd w:val="0"/>
        <w:snapToGrid w:val="0"/>
        <w:spacing w:line="300" w:lineRule="auto"/>
        <w:ind w:firstLine="360" w:firstLineChars="150"/>
        <w:jc w:val="left"/>
        <w:rPr>
          <w:rFonts w:hint="eastAsia"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 xml:space="preserve">微派网络科技有限公司（2025.10-2026.02）                           </w:t>
      </w:r>
      <w:r>
        <w:rPr>
          <w:rFonts w:hint="eastAsia" w:eastAsia="楷体" w:cs="楷体"/>
          <w:b/>
          <w:bCs/>
          <w:sz w:val="24"/>
          <w:szCs w:val="24"/>
        </w:rPr>
        <w:t>人力资源部招聘实习生</w:t>
      </w:r>
    </w:p>
    <w:p w14:paraId="4DEA6FF7">
      <w:pPr>
        <w:tabs>
          <w:tab w:val="left" w:pos="210"/>
        </w:tabs>
        <w:adjustRightInd w:val="0"/>
        <w:snapToGrid w:val="0"/>
        <w:spacing w:line="300" w:lineRule="auto"/>
        <w:ind w:left="420" w:leftChars="200" w:firstLine="6" w:firstLineChars="3"/>
        <w:rPr>
          <w:rFonts w:hint="eastAsia" w:eastAsia="楷体" w:cs="楷体"/>
          <w:szCs w:val="21"/>
          <w:lang w:val="en-US" w:eastAsia="zh-CN"/>
        </w:rPr>
      </w:pPr>
      <w:r>
        <w:rPr>
          <w:rFonts w:hint="eastAsia" w:eastAsia="楷体"/>
          <w:b/>
          <w:bCs/>
        </w:rPr>
        <w:t>(1)</w:t>
      </w:r>
      <w:r>
        <w:rPr>
          <w:rFonts w:hint="eastAsia" w:eastAsia="楷体"/>
          <w:b/>
          <w:bCs/>
          <w:lang w:val="en-US" w:eastAsia="zh-CN"/>
        </w:rPr>
        <w:t xml:space="preserve"> </w:t>
      </w:r>
      <w:r>
        <w:rPr>
          <w:rFonts w:hint="eastAsia" w:eastAsia="楷体" w:cs="楷体"/>
          <w:szCs w:val="21"/>
          <w:lang w:val="en-US" w:eastAsia="zh-CN"/>
        </w:rPr>
        <w:t>支持</w:t>
      </w:r>
      <w:r>
        <w:rPr>
          <w:rFonts w:hint="eastAsia" w:eastAsia="楷体" w:cs="楷体"/>
          <w:b/>
          <w:bCs/>
          <w:szCs w:val="21"/>
        </w:rPr>
        <w:t>贪吃蛇</w:t>
      </w:r>
      <w:r>
        <w:rPr>
          <w:rFonts w:hint="eastAsia" w:eastAsia="楷体" w:cs="楷体"/>
          <w:b/>
          <w:bCs/>
          <w:szCs w:val="21"/>
          <w:lang w:val="en-US" w:eastAsia="zh-CN"/>
        </w:rPr>
        <w:t>大作战</w:t>
      </w:r>
      <w:r>
        <w:rPr>
          <w:rFonts w:hint="eastAsia" w:eastAsia="楷体" w:cs="楷体"/>
          <w:szCs w:val="21"/>
        </w:rPr>
        <w:t>项目组及职能部门的</w:t>
      </w:r>
      <w:r>
        <w:rPr>
          <w:rFonts w:hint="eastAsia" w:eastAsia="楷体" w:cs="楷体"/>
          <w:b/>
          <w:bCs/>
          <w:szCs w:val="21"/>
        </w:rPr>
        <w:t>实习与校招</w:t>
      </w:r>
      <w:r>
        <w:rPr>
          <w:rFonts w:hint="eastAsia" w:eastAsia="楷体" w:cs="楷体"/>
          <w:szCs w:val="21"/>
        </w:rPr>
        <w:t>招聘</w:t>
      </w:r>
      <w:r>
        <w:rPr>
          <w:rFonts w:hint="eastAsia" w:eastAsia="楷体" w:cs="楷体"/>
          <w:szCs w:val="21"/>
          <w:lang w:eastAsia="zh-CN"/>
        </w:rPr>
        <w:t>，</w:t>
      </w:r>
      <w:r>
        <w:rPr>
          <w:rFonts w:hint="eastAsia" w:eastAsia="楷体" w:cs="楷体"/>
          <w:szCs w:val="21"/>
          <w:lang w:val="en-US" w:eastAsia="zh-CN"/>
        </w:rPr>
        <w:t>独立进行</w:t>
      </w:r>
      <w:r>
        <w:rPr>
          <w:rFonts w:hint="eastAsia" w:eastAsia="楷体" w:cs="楷体"/>
          <w:szCs w:val="21"/>
          <w:lang w:eastAsia="zh-CN"/>
        </w:rPr>
        <w:t>需求分析、寻访、推荐、面试、</w:t>
      </w:r>
      <w:r>
        <w:rPr>
          <w:rFonts w:hint="eastAsia" w:eastAsia="楷体" w:cs="楷体"/>
          <w:b/>
          <w:bCs/>
          <w:szCs w:val="21"/>
          <w:lang w:eastAsia="zh-CN"/>
        </w:rPr>
        <w:t>offer</w:t>
      </w:r>
      <w:r>
        <w:rPr>
          <w:rFonts w:hint="eastAsia" w:eastAsia="楷体" w:cs="楷体"/>
          <w:b/>
          <w:bCs/>
          <w:szCs w:val="21"/>
          <w:lang w:val="en-US" w:eastAsia="zh-CN"/>
        </w:rPr>
        <w:t>沟通</w:t>
      </w:r>
      <w:r>
        <w:rPr>
          <w:rFonts w:hint="eastAsia" w:eastAsia="楷体" w:cs="楷体"/>
          <w:szCs w:val="21"/>
          <w:lang w:eastAsia="zh-CN"/>
        </w:rPr>
        <w:t>。</w:t>
      </w:r>
      <w:r>
        <w:rPr>
          <w:rFonts w:hint="eastAsia" w:eastAsia="楷体" w:cs="楷体"/>
          <w:szCs w:val="21"/>
        </w:rPr>
        <w:t>覆盖运营、</w:t>
      </w:r>
      <w:r>
        <w:rPr>
          <w:rFonts w:hint="eastAsia" w:eastAsia="楷体" w:cs="楷体"/>
          <w:szCs w:val="21"/>
          <w:lang w:val="en-US" w:eastAsia="zh-CN"/>
        </w:rPr>
        <w:t>美术</w:t>
      </w:r>
      <w:r>
        <w:rPr>
          <w:rFonts w:hint="eastAsia" w:eastAsia="楷体" w:cs="楷体"/>
          <w:szCs w:val="21"/>
        </w:rPr>
        <w:t>、技术等</w:t>
      </w:r>
      <w:r>
        <w:rPr>
          <w:rFonts w:hint="eastAsia" w:eastAsia="楷体" w:cs="楷体"/>
          <w:b/>
          <w:bCs/>
          <w:szCs w:val="21"/>
          <w:lang w:val="en-US" w:eastAsia="zh-CN"/>
        </w:rPr>
        <w:t>10余</w:t>
      </w:r>
      <w:r>
        <w:rPr>
          <w:rFonts w:hint="eastAsia" w:eastAsia="楷体" w:cs="楷体"/>
          <w:b/>
          <w:bCs/>
          <w:szCs w:val="21"/>
        </w:rPr>
        <w:t>个</w:t>
      </w:r>
      <w:r>
        <w:rPr>
          <w:rFonts w:hint="eastAsia" w:eastAsia="楷体" w:cs="楷体"/>
          <w:szCs w:val="21"/>
        </w:rPr>
        <w:t>岗位类型</w:t>
      </w:r>
      <w:r>
        <w:rPr>
          <w:rFonts w:hint="eastAsia" w:eastAsia="楷体" w:cs="楷体"/>
          <w:szCs w:val="21"/>
          <w:lang w:eastAsia="zh-CN"/>
        </w:rPr>
        <w:t>，</w:t>
      </w:r>
      <w:r>
        <w:rPr>
          <w:rFonts w:hint="eastAsia" w:eastAsia="楷体" w:cs="楷体"/>
          <w:szCs w:val="21"/>
          <w:lang w:val="en-US" w:eastAsia="zh-CN"/>
        </w:rPr>
        <w:t>3个月内</w:t>
      </w:r>
      <w:r>
        <w:rPr>
          <w:rFonts w:hint="eastAsia" w:eastAsia="楷体" w:cs="楷体"/>
          <w:szCs w:val="21"/>
        </w:rPr>
        <w:t>推进</w:t>
      </w:r>
      <w:r>
        <w:rPr>
          <w:rFonts w:hint="default" w:ascii="Times New Roman Bold" w:hAnsi="Times New Roman Bold" w:eastAsia="楷体" w:cs="Times New Roman Bold"/>
          <w:b/>
          <w:bCs/>
          <w:szCs w:val="21"/>
        </w:rPr>
        <w:t>13</w:t>
      </w:r>
      <w:r>
        <w:rPr>
          <w:rFonts w:hint="eastAsia" w:eastAsia="楷体" w:cs="楷体"/>
          <w:szCs w:val="21"/>
        </w:rPr>
        <w:t>位候选人</w:t>
      </w:r>
      <w:r>
        <w:rPr>
          <w:rFonts w:hint="eastAsia" w:eastAsia="楷体" w:cs="楷体"/>
          <w:szCs w:val="21"/>
          <w:lang w:val="en-US" w:eastAsia="zh-CN"/>
        </w:rPr>
        <w:t>入职，</w:t>
      </w:r>
      <w:r>
        <w:rPr>
          <w:rFonts w:hint="eastAsia" w:eastAsia="楷体" w:cs="楷体"/>
          <w:b/>
          <w:bCs/>
          <w:szCs w:val="21"/>
          <w:lang w:val="en-US" w:eastAsia="zh-CN"/>
        </w:rPr>
        <w:t>招聘目标达成率87%</w:t>
      </w:r>
    </w:p>
    <w:p w14:paraId="4BFEE89C">
      <w:pPr>
        <w:tabs>
          <w:tab w:val="left" w:pos="210"/>
        </w:tabs>
        <w:adjustRightInd w:val="0"/>
        <w:snapToGrid w:val="0"/>
        <w:spacing w:line="300" w:lineRule="auto"/>
        <w:ind w:left="420" w:leftChars="200" w:firstLine="6" w:firstLineChars="3"/>
        <w:rPr>
          <w:rFonts w:hint="default" w:eastAsia="楷体" w:cs="楷体"/>
          <w:szCs w:val="21"/>
          <w:lang w:val="en-US" w:eastAsia="zh-CN"/>
        </w:rPr>
      </w:pPr>
      <w:r>
        <w:rPr>
          <w:rFonts w:hint="eastAsia" w:eastAsia="楷体"/>
          <w:b/>
          <w:bCs/>
        </w:rPr>
        <w:t>(</w:t>
      </w:r>
      <w:r>
        <w:rPr>
          <w:rFonts w:hint="eastAsia" w:eastAsia="楷体"/>
          <w:b/>
          <w:bCs/>
          <w:lang w:val="en-US" w:eastAsia="zh-CN"/>
        </w:rPr>
        <w:t>2</w:t>
      </w:r>
      <w:r>
        <w:rPr>
          <w:rFonts w:hint="eastAsia" w:eastAsia="楷体"/>
          <w:b/>
          <w:bCs/>
        </w:rPr>
        <w:t>)</w:t>
      </w:r>
      <w:r>
        <w:rPr>
          <w:rFonts w:hint="eastAsia" w:eastAsia="楷体"/>
          <w:b/>
          <w:bCs/>
          <w:lang w:val="en-US" w:eastAsia="zh-CN"/>
        </w:rPr>
        <w:t xml:space="preserve"> </w:t>
      </w:r>
      <w:r>
        <w:rPr>
          <w:rFonts w:hint="eastAsia" w:eastAsia="楷体" w:cs="楷体"/>
          <w:szCs w:val="21"/>
          <w:lang w:val="en-US" w:eastAsia="zh-CN"/>
        </w:rPr>
        <w:t>支</w:t>
      </w:r>
      <w:r>
        <w:rPr>
          <w:rFonts w:hint="eastAsia" w:eastAsia="楷体" w:cs="楷体"/>
          <w:b w:val="0"/>
          <w:bCs w:val="0"/>
          <w:szCs w:val="21"/>
          <w:lang w:val="en-US" w:eastAsia="zh-CN"/>
        </w:rPr>
        <w:t>持</w:t>
      </w:r>
      <w:r>
        <w:rPr>
          <w:rFonts w:hint="eastAsia" w:eastAsia="楷体" w:cs="楷体"/>
          <w:b w:val="0"/>
          <w:bCs w:val="0"/>
          <w:szCs w:val="21"/>
        </w:rPr>
        <w:t>贪吃蛇</w:t>
      </w:r>
      <w:r>
        <w:rPr>
          <w:rFonts w:hint="eastAsia" w:eastAsia="楷体" w:cs="楷体"/>
          <w:b w:val="0"/>
          <w:bCs w:val="0"/>
          <w:szCs w:val="21"/>
          <w:lang w:val="en-US" w:eastAsia="zh-CN"/>
        </w:rPr>
        <w:t>大作战</w:t>
      </w:r>
      <w:r>
        <w:rPr>
          <w:rFonts w:hint="eastAsia" w:eastAsia="楷体" w:cs="楷体"/>
          <w:b w:val="0"/>
          <w:bCs w:val="0"/>
          <w:szCs w:val="21"/>
        </w:rPr>
        <w:t>项</w:t>
      </w:r>
      <w:r>
        <w:rPr>
          <w:rFonts w:hint="eastAsia" w:eastAsia="楷体" w:cs="楷体"/>
          <w:szCs w:val="21"/>
        </w:rPr>
        <w:t>目组</w:t>
      </w:r>
      <w:r>
        <w:rPr>
          <w:rFonts w:hint="eastAsia" w:eastAsia="楷体" w:cs="楷体"/>
          <w:szCs w:val="21"/>
          <w:lang w:val="en-US" w:eastAsia="zh-CN"/>
        </w:rPr>
        <w:t>美术、策划岗位</w:t>
      </w:r>
      <w:r>
        <w:rPr>
          <w:rFonts w:hint="eastAsia" w:eastAsia="楷体" w:cs="楷体"/>
          <w:b/>
          <w:bCs/>
          <w:szCs w:val="21"/>
          <w:lang w:val="en-US" w:eastAsia="zh-CN"/>
        </w:rPr>
        <w:t>社招</w:t>
      </w:r>
      <w:r>
        <w:rPr>
          <w:rFonts w:hint="eastAsia" w:eastAsia="楷体" w:cs="楷体"/>
          <w:szCs w:val="21"/>
          <w:lang w:val="en-US" w:eastAsia="zh-CN"/>
        </w:rPr>
        <w:t>招聘，推荐20余份优质简历，</w:t>
      </w:r>
      <w:r>
        <w:rPr>
          <w:rFonts w:hint="eastAsia" w:eastAsia="楷体" w:cs="楷体"/>
          <w:b/>
          <w:bCs/>
          <w:szCs w:val="21"/>
          <w:lang w:val="en-US" w:eastAsia="zh-CN"/>
        </w:rPr>
        <w:t>简历评估通过率77%</w:t>
      </w:r>
    </w:p>
    <w:p w14:paraId="1657495A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firstLine="400" w:firstLineChars="200"/>
        <w:rPr>
          <w:rFonts w:hint="eastAsia" w:eastAsia="楷体"/>
          <w:b w:val="0"/>
          <w:bCs w:val="0"/>
          <w:lang w:val="en-US" w:eastAsia="zh-CN"/>
        </w:rPr>
      </w:pPr>
      <w:r>
        <w:rPr>
          <w:b/>
          <w:bCs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ge">
                  <wp:posOffset>6125210</wp:posOffset>
                </wp:positionV>
                <wp:extent cx="6840220" cy="342265"/>
                <wp:effectExtent l="0" t="0" r="17780" b="635"/>
                <wp:wrapNone/>
                <wp:docPr id="605948821" name="组合 605948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42265"/>
                          <a:chOff x="-58616" y="-58729"/>
                          <a:chExt cx="6840416" cy="343129"/>
                        </a:xfrm>
                      </wpg:grpSpPr>
                      <wpg:grpSp>
                        <wpg:cNvPr id="735107751" name="组合 81"/>
                        <wpg:cNvGrpSpPr>
                          <a:grpSpLocks noChangeAspect="1"/>
                        </wpg:cNvGrpSpPr>
                        <wpg:grpSpPr>
                          <a:xfrm>
                            <a:off x="-58616" y="-58729"/>
                            <a:ext cx="1315016" cy="343129"/>
                            <a:chOff x="-58582" y="-81298"/>
                            <a:chExt cx="1314324" cy="474993"/>
                          </a:xfrm>
                        </wpg:grpSpPr>
                        <wps:wsp>
                          <wps:cNvPr id="431449932" name="任意多边形 2"/>
                          <wps:cNvSpPr/>
                          <wps:spPr bwMode="auto">
                            <a:xfrm>
                              <a:off x="-58582" y="-81298"/>
                              <a:ext cx="1314324" cy="3689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72D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590932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59245968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376092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82269379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.55pt;margin-top:482.3pt;height:26.95pt;width:538.6pt;mso-position-vertical-relative:page;z-index:251660288;mso-width-relative:page;mso-height-relative:page;" coordorigin="-58616,-58729" coordsize="6840416,343129" o:gfxdata="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">
                <o:lock v:ext="edit" aspectratio="f"/>
                <v:group id="组合 81" o:spid="_x0000_s1026" o:spt="203" style="position:absolute;left:-58616;top:-58729;height:343129;width:1315016;" coordorigin="-58582,-81298" coordsize="1314324,474993" o:gfxdata="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53KyXEAAAA4gAAAA8AAAAAAAAAAQAgAAAAIgAAAGRycy9kb3du&#10;cmV2LnhtbFBLAQIUABQAAAAIAIdO4kAzLwWeOwAAADkAAAAVAAAAAAAAAAEAIAAAABMBAABkcnMv&#10;Z3JvdXBzaGFwZXhtbC54bWxQSwUGAAAAAAYABgBgAQAA0AMAAAAA&#10;">
                  <o:lock v:ext="edit" aspectratio="t"/>
                  <v:shape id="任意多边形 2" o:spid="_x0000_s1026" o:spt="100" style="position:absolute;left:-58582;top:-81298;height:368955;width:1314324;v-text-anchor:middle;" fillcolor="#4B72D0" filled="t" stroked="f" coordsize="1406296,288031" o:gfxdata="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lwQ7PFAAAA4gAAAA8AAAAAAAAAAQAgAAAAIgAAAGRycy9kb3ducmV2LnhtbFBLAQIUABQAAAAI&#10;AIdO4kAzLwWeOwAAADkAAAAQAAAAAAAAAAEAIAAAABQBAABkcnMvc2hhcGV4bWwueG1sUEsFBgAA&#10;AAAGAAYAWwEAAL4DAAAAAA==&#10;" path="m1093154,0l1171153,0,1406296,288031,1328297,288031xm1030297,0l1069917,0,1305060,288031,1265440,288031xm0,0l1007060,0,1242203,288031,0,288031xe">
                    <v:path textboxrect="0,0,1406296,288031" o:connectlocs="1021661,0;1094559,0;1314324,368955;1241426,368955;962915,0;999944,0;1219708,368955;1182680,368955;0,0;941198,0;1160962,368955;0,3689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E590932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在校经历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376092" filled="t" stroked="f" coordsize="21600,21600" o:gfxdata="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4ni5&#10;wAAAAOIAAAAPAAAAAAAAAAEAIAAAACIAAABkcnMvZG93bnJldi54bWxQSwECFAAUAAAACACHTuJA&#10;My8FnjsAAAA5AAAAEAAAAAAAAAABACAAAAAPAQAAZHJzL3NoYXBleG1sLnhtbFBLBQYAAAAABgAG&#10;AFsBAAC5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9aUM5cYAAADi&#10;AAAADwAAAGRycy9kb3ducmV2LnhtbEWPQUvDQBSE7wX/w/IEb+2mKcQm7bYHRbEgapJeenvNPpNg&#10;9m3IbtvUX+8KgsdhZr5h1tvRdOJMg2stK5jPIhDEldUt1wr25dN0CcJ5ZI2dZVJwJQfbzc1kjZm2&#10;F87pXPhaBAi7DBU03veZlK5qyKCb2Z44eJ92MOiDHGqpB7wEuOlkHEWJNNhyWGiwp4eGqq/iZBSM&#10;ebc7lMfn97ekkB/56/fj4mRLpe5u59EKhKfR/4f/2i9aQbqM4yRd3KfweyncAbn5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1pQzlxgAAAOIAAAAPAAAAAAAAAAEAIAAAACIAAABkcnMvZG93bnJldi54bWxQSwECFAAUAAAA&#10;CACHTuJAMy8FnjsAAAA5AAAAEAAAAAAAAAABACAAAAAVAQAAZHJzL3NoYXBleG1sLnhtbFBLBQYA&#10;AAAABgAGAFsBAAC/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eastAsia="楷体"/>
          <w:b/>
          <w:bCs/>
        </w:rPr>
        <w:t>(</w:t>
      </w:r>
      <w:r>
        <w:rPr>
          <w:rFonts w:hint="eastAsia" w:eastAsia="楷体"/>
          <w:b/>
          <w:bCs/>
          <w:lang w:val="en-US" w:eastAsia="zh-CN"/>
        </w:rPr>
        <w:t>3</w:t>
      </w:r>
      <w:r>
        <w:rPr>
          <w:rFonts w:hint="eastAsia" w:eastAsia="楷体"/>
          <w:b/>
          <w:bCs/>
        </w:rPr>
        <w:t>)</w:t>
      </w:r>
      <w:r>
        <w:rPr>
          <w:rFonts w:hint="eastAsia" w:eastAsia="楷体"/>
          <w:b/>
          <w:bCs/>
          <w:lang w:val="en-US" w:eastAsia="zh-CN"/>
        </w:rPr>
        <w:t xml:space="preserve"> </w:t>
      </w:r>
      <w:r>
        <w:rPr>
          <w:rFonts w:hint="eastAsia" w:eastAsia="楷体"/>
          <w:b w:val="0"/>
          <w:bCs w:val="0"/>
        </w:rPr>
        <w:t>除深耕BOSS直聘外，</w:t>
      </w:r>
      <w:r>
        <w:rPr>
          <w:rFonts w:hint="eastAsia" w:eastAsia="楷体"/>
          <w:b w:val="0"/>
          <w:bCs w:val="0"/>
          <w:lang w:val="en-US" w:eastAsia="zh-CN"/>
        </w:rPr>
        <w:t>主动</w:t>
      </w:r>
      <w:r>
        <w:rPr>
          <w:rFonts w:hint="eastAsia" w:eastAsia="楷体"/>
          <w:b w:val="0"/>
          <w:bCs w:val="0"/>
        </w:rPr>
        <w:t>开拓脉脉、小红书等</w:t>
      </w:r>
      <w:r>
        <w:rPr>
          <w:rFonts w:hint="eastAsia" w:eastAsia="楷体"/>
          <w:b w:val="0"/>
          <w:bCs w:val="0"/>
          <w:lang w:val="en-US" w:eastAsia="zh-CN"/>
        </w:rPr>
        <w:t>招聘</w:t>
      </w:r>
      <w:r>
        <w:rPr>
          <w:rFonts w:hint="eastAsia" w:eastAsia="楷体"/>
          <w:b w:val="0"/>
          <w:bCs w:val="0"/>
        </w:rPr>
        <w:t>渠道</w:t>
      </w:r>
      <w:r>
        <w:rPr>
          <w:rFonts w:hint="eastAsia" w:eastAsia="楷体"/>
          <w:b w:val="0"/>
          <w:bCs w:val="0"/>
          <w:lang w:eastAsia="zh-CN"/>
        </w:rPr>
        <w:t>，</w:t>
      </w:r>
      <w:r>
        <w:rPr>
          <w:rFonts w:hint="eastAsia" w:eastAsia="楷体"/>
          <w:b w:val="0"/>
          <w:bCs w:val="0"/>
          <w:lang w:val="en-US" w:eastAsia="zh-CN"/>
        </w:rPr>
        <w:t>获取优质简历20余份，助力解决卡点岗位</w:t>
      </w:r>
    </w:p>
    <w:p w14:paraId="4C189511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firstLine="420" w:firstLineChars="200"/>
        <w:rPr>
          <w:rFonts w:hint="eastAsia" w:eastAsia="楷体"/>
          <w:b w:val="0"/>
          <w:bCs w:val="0"/>
          <w:lang w:val="en-US" w:eastAsia="zh-CN"/>
        </w:rPr>
      </w:pPr>
    </w:p>
    <w:p w14:paraId="224C4EDA">
      <w:pPr>
        <w:tabs>
          <w:tab w:val="left" w:pos="210"/>
        </w:tabs>
        <w:adjustRightInd w:val="0"/>
        <w:snapToGrid w:val="0"/>
        <w:spacing w:line="72" w:lineRule="auto"/>
        <w:rPr>
          <w:rFonts w:eastAsia="楷体" w:cs="楷体"/>
          <w:i/>
          <w:iCs/>
          <w:sz w:val="28"/>
          <w:szCs w:val="28"/>
        </w:rPr>
      </w:pPr>
    </w:p>
    <w:p w14:paraId="02F81E97">
      <w:pPr>
        <w:adjustRightInd w:val="0"/>
        <w:snapToGrid w:val="0"/>
        <w:spacing w:line="300" w:lineRule="auto"/>
        <w:jc w:val="left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 xml:space="preserve">   中国国际大学生创新大赛</w:t>
      </w:r>
      <w:r>
        <w:rPr>
          <w:rFonts w:hint="eastAsia" w:eastAsia="楷体" w:cs="楷体"/>
          <w:b/>
          <w:bCs/>
          <w:sz w:val="24"/>
          <w:szCs w:val="24"/>
          <w:lang w:eastAsia="zh-CN"/>
        </w:rPr>
        <w:t>（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>原</w:t>
      </w:r>
      <w:r>
        <w:rPr>
          <w:rFonts w:hint="default" w:eastAsia="楷体" w:cs="楷体"/>
          <w:b/>
          <w:bCs/>
          <w:sz w:val="24"/>
          <w:szCs w:val="24"/>
          <w:lang w:val="en-US" w:eastAsia="zh-CN"/>
        </w:rPr>
        <w:t>“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>互联网</w:t>
      </w:r>
      <w:r>
        <w:rPr>
          <w:rFonts w:hint="default" w:eastAsia="楷体" w:cs="楷体"/>
          <w:b/>
          <w:bCs/>
          <w:sz w:val="24"/>
          <w:szCs w:val="24"/>
          <w:lang w:val="en-US" w:eastAsia="zh-CN"/>
        </w:rPr>
        <w:t>+”</w:t>
      </w:r>
      <w:r>
        <w:rPr>
          <w:rFonts w:hint="eastAsia" w:eastAsia="楷体" w:cs="楷体"/>
          <w:b/>
          <w:bCs/>
          <w:sz w:val="24"/>
          <w:szCs w:val="24"/>
          <w:lang w:eastAsia="zh-CN"/>
        </w:rPr>
        <w:t>）</w:t>
      </w:r>
      <w:r>
        <w:rPr>
          <w:rFonts w:hint="eastAsia" w:eastAsia="楷体" w:cs="楷体"/>
          <w:b/>
          <w:bCs/>
          <w:sz w:val="24"/>
          <w:szCs w:val="24"/>
        </w:rPr>
        <w:t xml:space="preserve">（2024.04-2024.06）                     </w:t>
      </w:r>
      <w:r>
        <w:rPr>
          <w:rFonts w:hint="eastAsia" w:eastAsia="楷体" w:cs="楷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eastAsia="楷体" w:cs="楷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eastAsia="楷体" w:cs="楷体"/>
          <w:b/>
          <w:bCs/>
          <w:sz w:val="24"/>
          <w:szCs w:val="24"/>
        </w:rPr>
        <w:t>省级银奖</w:t>
      </w:r>
    </w:p>
    <w:p w14:paraId="6C1F062F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eastAsia="仿宋"/>
        </w:rPr>
      </w:pPr>
      <w:r>
        <w:rPr>
          <w:rFonts w:hint="eastAsia" w:eastAsia="楷体"/>
          <w:b/>
          <w:bCs/>
        </w:rPr>
        <w:t xml:space="preserve">(1) </w:t>
      </w:r>
      <w:r>
        <w:rPr>
          <w:rFonts w:hint="eastAsia" w:ascii="楷体" w:hAnsi="楷体" w:eastAsia="楷体" w:cs="楷体"/>
        </w:rPr>
        <w:t>负责《番茄</w:t>
      </w:r>
      <w:r>
        <w:rPr>
          <w:rFonts w:hint="eastAsia" w:ascii="楷体" w:hAnsi="楷体" w:eastAsia="楷体" w:cs="楷体"/>
          <w:lang w:val="en-US"/>
        </w:rPr>
        <w:t>“</w:t>
      </w:r>
      <w:r>
        <w:rPr>
          <w:rFonts w:hint="eastAsia" w:ascii="楷体" w:hAnsi="楷体" w:eastAsia="楷体" w:cs="楷体"/>
        </w:rPr>
        <w:t>繁殖育种营销</w:t>
      </w:r>
      <w:r>
        <w:rPr>
          <w:rFonts w:hint="eastAsia" w:ascii="楷体" w:hAnsi="楷体" w:eastAsia="楷体" w:cs="楷体"/>
          <w:lang w:val="en-US"/>
        </w:rPr>
        <w:t>”</w:t>
      </w:r>
      <w:r>
        <w:rPr>
          <w:rFonts w:hint="eastAsia" w:ascii="楷体" w:hAnsi="楷体" w:eastAsia="楷体" w:cs="楷体"/>
        </w:rPr>
        <w:t>一体化》项目院级、省级答辩</w:t>
      </w:r>
    </w:p>
    <w:p w14:paraId="3FEF7E07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eastAsia="楷体"/>
        </w:rPr>
      </w:pPr>
      <w:r>
        <w:rPr>
          <w:rFonts w:hint="eastAsia" w:eastAsia="楷体"/>
          <w:b/>
          <w:bCs/>
        </w:rPr>
        <w:t xml:space="preserve">(2) </w:t>
      </w:r>
      <w:r>
        <w:rPr>
          <w:rFonts w:hint="eastAsia" w:eastAsia="楷体"/>
        </w:rPr>
        <w:t>独立完成《法育新知》项目构想，提出“</w:t>
      </w:r>
      <w:r>
        <w:rPr>
          <w:rFonts w:hint="eastAsia" w:eastAsia="楷体"/>
          <w:b/>
          <w:bCs/>
        </w:rPr>
        <w:t>法律剧本杀</w:t>
      </w:r>
      <w:r>
        <w:rPr>
          <w:rFonts w:hint="eastAsia" w:eastAsia="楷体"/>
        </w:rPr>
        <w:t>”商业模式，以</w:t>
      </w:r>
      <w:r>
        <w:rPr>
          <w:rFonts w:hint="eastAsia" w:eastAsia="楷体"/>
          <w:b w:val="0"/>
          <w:bCs w:val="0"/>
        </w:rPr>
        <w:t>《唐律疏议》为背景</w:t>
      </w:r>
      <w:r>
        <w:rPr>
          <w:rFonts w:hint="eastAsia" w:eastAsia="楷体"/>
        </w:rPr>
        <w:t>设计普法特色剧本</w:t>
      </w:r>
    </w:p>
    <w:p w14:paraId="2CD324AE">
      <w:pPr>
        <w:tabs>
          <w:tab w:val="left" w:pos="640"/>
          <w:tab w:val="left" w:pos="1060"/>
        </w:tabs>
        <w:adjustRightInd w:val="0"/>
        <w:snapToGrid w:val="0"/>
        <w:spacing w:line="24" w:lineRule="auto"/>
        <w:ind w:left="420" w:leftChars="200"/>
        <w:rPr>
          <w:rFonts w:eastAsia="楷体"/>
        </w:rPr>
      </w:pPr>
    </w:p>
    <w:p w14:paraId="1DE70416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 xml:space="preserve">学生干部（2023.09-2026.06）            </w:t>
      </w:r>
      <w:r>
        <w:rPr>
          <w:rFonts w:hint="default" w:eastAsia="楷体" w:cs="楷体"/>
          <w:b/>
          <w:bCs/>
          <w:sz w:val="24"/>
          <w:szCs w:val="24"/>
          <w:lang w:val="en-US"/>
        </w:rPr>
        <w:t xml:space="preserve">  </w:t>
      </w:r>
      <w:r>
        <w:rPr>
          <w:rFonts w:hint="eastAsia" w:eastAsia="楷体" w:cs="楷体"/>
          <w:b/>
          <w:bCs/>
          <w:sz w:val="24"/>
          <w:szCs w:val="24"/>
        </w:rPr>
        <w:t>中南财经政法大学工商管理学院人力2201班团支书</w:t>
      </w:r>
    </w:p>
    <w:p w14:paraId="07002488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hint="default" w:eastAsia="楷体"/>
          <w:lang w:val="en-US" w:eastAsia="zh-CN"/>
        </w:rPr>
      </w:pPr>
      <w:r>
        <w:rPr>
          <w:rFonts w:hint="eastAsia" w:eastAsia="楷体"/>
          <w:b/>
          <w:bCs/>
        </w:rPr>
        <w:t>(</w:t>
      </w:r>
      <w:r>
        <w:rPr>
          <w:rFonts w:hint="default" w:eastAsia="楷体"/>
          <w:b/>
          <w:bCs/>
          <w:lang w:val="en-US"/>
        </w:rPr>
        <w:t>1</w:t>
      </w:r>
      <w:r>
        <w:rPr>
          <w:rFonts w:hint="eastAsia" w:eastAsia="楷体"/>
          <w:b/>
          <w:bCs/>
        </w:rPr>
        <w:t>)</w:t>
      </w:r>
      <w:r>
        <w:rPr>
          <w:rFonts w:hint="eastAsia" w:eastAsia="楷体"/>
        </w:rPr>
        <w:t xml:space="preserve"> </w:t>
      </w:r>
      <w:r>
        <w:rPr>
          <w:rFonts w:hint="eastAsia" w:eastAsia="楷体"/>
          <w:lang w:val="en-US" w:eastAsia="zh-CN"/>
        </w:rPr>
        <w:t>协助辅导员老师进行人员管理、审批等</w:t>
      </w:r>
      <w:r>
        <w:rPr>
          <w:rFonts w:hint="eastAsia" w:eastAsia="楷体"/>
          <w:b/>
          <w:bCs/>
          <w:lang w:val="en-US" w:eastAsia="zh-CN"/>
        </w:rPr>
        <w:t>学生工作</w:t>
      </w:r>
    </w:p>
    <w:p w14:paraId="0E1B7FD0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hint="eastAsia" w:eastAsia="楷体"/>
          <w:b/>
          <w:bCs/>
        </w:rPr>
      </w:pPr>
      <w:r>
        <w:rPr>
          <w:rFonts w:hint="eastAsia" w:eastAsia="楷体"/>
          <w:b/>
          <w:bCs/>
        </w:rPr>
        <w:t>(2)</w:t>
      </w:r>
      <w:r>
        <w:rPr>
          <w:rFonts w:hint="eastAsia" w:eastAsia="楷体"/>
        </w:rPr>
        <w:t xml:space="preserve"> </w:t>
      </w:r>
      <w:r>
        <w:rPr>
          <w:rFonts w:hint="eastAsia" w:eastAsia="楷体"/>
          <w:lang w:val="en-US" w:eastAsia="zh-CN"/>
        </w:rPr>
        <w:t>负责人力资源专业团建、党建工作。</w:t>
      </w:r>
      <w:r>
        <w:rPr>
          <w:rFonts w:hint="eastAsia" w:eastAsia="楷体"/>
        </w:rPr>
        <w:t>独立策划团日活动</w:t>
      </w:r>
      <w:r>
        <w:rPr>
          <w:rFonts w:hint="eastAsia" w:eastAsia="楷体"/>
          <w:b/>
          <w:bCs/>
        </w:rPr>
        <w:t>4次，</w:t>
      </w:r>
      <w:r>
        <w:rPr>
          <w:rFonts w:hint="eastAsia" w:eastAsia="楷体"/>
        </w:rPr>
        <w:t>参与策划团日活动</w:t>
      </w:r>
      <w:r>
        <w:rPr>
          <w:rFonts w:hint="eastAsia" w:eastAsia="楷体"/>
          <w:b/>
          <w:bCs/>
        </w:rPr>
        <w:t>10余次</w:t>
      </w:r>
    </w:p>
    <w:p w14:paraId="6DF54413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hint="eastAsia" w:ascii="楷体" w:hAnsi="楷体" w:eastAsia="楷体" w:cs="楷体"/>
        </w:rPr>
      </w:pPr>
      <w:r>
        <w:rPr>
          <w:rFonts w:hint="eastAsia" w:eastAsia="楷体"/>
          <w:b/>
          <w:bCs/>
        </w:rPr>
        <w:t>(</w:t>
      </w:r>
      <w:r>
        <w:rPr>
          <w:rFonts w:hint="default" w:eastAsia="楷体"/>
          <w:b/>
          <w:bCs/>
          <w:lang w:val="en-US"/>
        </w:rPr>
        <w:t>3</w:t>
      </w:r>
      <w:r>
        <w:rPr>
          <w:rFonts w:hint="eastAsia" w:eastAsia="楷体"/>
          <w:b/>
          <w:bCs/>
        </w:rPr>
        <w:t xml:space="preserve">) </w:t>
      </w:r>
      <w:r>
        <w:rPr>
          <w:rFonts w:hint="eastAsia" w:ascii="楷体" w:hAnsi="楷体" w:eastAsia="楷体" w:cs="楷体"/>
        </w:rPr>
        <w:t>上传下达校、院级通知累计数百条</w:t>
      </w:r>
    </w:p>
    <w:p w14:paraId="100024F5">
      <w:pPr>
        <w:keepNext w:val="0"/>
        <w:keepLines w:val="0"/>
        <w:widowControl w:val="0"/>
        <w:suppressLineNumbers w:val="0"/>
        <w:tabs>
          <w:tab w:val="left" w:pos="640"/>
          <w:tab w:val="left" w:pos="1060"/>
        </w:tabs>
        <w:adjustRightInd w:val="0"/>
        <w:snapToGrid w:val="0"/>
        <w:spacing w:before="0" w:beforeAutospacing="0" w:after="0" w:afterAutospacing="0"/>
        <w:ind w:left="2762" w:leftChars="200" w:right="0" w:hanging="2342" w:hangingChars="1114"/>
        <w:jc w:val="both"/>
        <w:rPr>
          <w:rFonts w:hint="eastAsia" w:eastAsia="楷体" w:cs="楷体"/>
          <w:b/>
          <w:bCs/>
          <w:sz w:val="21"/>
          <w:szCs w:val="21"/>
          <w:lang w:val="en-US" w:eastAsia="zh-CN"/>
        </w:rPr>
      </w:pPr>
      <w:r>
        <w:rPr>
          <w:rFonts w:hint="eastAsia" w:eastAsia="楷体" w:cs="楷体"/>
          <w:b/>
          <w:bCs/>
          <w:sz w:val="21"/>
          <w:szCs w:val="21"/>
          <w:lang w:val="en-US" w:eastAsia="zh-CN"/>
        </w:rPr>
        <w:t>工业与组织心理学前沿研究论坛录用、中国社会心理学会管理心理学专业委员会学术年会论文录用（2025.07）</w:t>
      </w:r>
    </w:p>
    <w:p w14:paraId="1B86A2A4">
      <w:pPr>
        <w:keepNext w:val="0"/>
        <w:keepLines w:val="0"/>
        <w:widowControl w:val="0"/>
        <w:suppressLineNumbers w:val="0"/>
        <w:tabs>
          <w:tab w:val="left" w:pos="640"/>
          <w:tab w:val="left" w:pos="1060"/>
        </w:tabs>
        <w:adjustRightInd w:val="0"/>
        <w:snapToGrid w:val="0"/>
        <w:spacing w:before="0" w:beforeAutospacing="0" w:after="0" w:afterAutospacing="0"/>
        <w:ind w:left="2425" w:leftChars="200" w:right="0" w:hanging="2005" w:hangingChars="1114"/>
        <w:jc w:val="both"/>
        <w:rPr>
          <w:rFonts w:hint="default" w:eastAsia="楷体" w:cs="楷体"/>
          <w:b/>
          <w:bCs/>
          <w:sz w:val="21"/>
          <w:szCs w:val="21"/>
          <w:lang w:val="en-US" w:eastAsia="zh-CN"/>
        </w:rPr>
      </w:pPr>
      <w:r>
        <w:rPr>
          <w:rFonts w:hint="default" w:ascii="Times New Roman Italic" w:hAnsi="Times New Roman Italic" w:eastAsia="楷体" w:cs="Times New Roman Italic"/>
          <w:b w:val="0"/>
          <w:bCs w:val="0"/>
          <w:i/>
          <w:iCs/>
          <w:sz w:val="18"/>
          <w:szCs w:val="18"/>
          <w:lang w:val="en-US" w:eastAsia="zh-CN"/>
        </w:rPr>
        <w:t>Unraveling the Link between AI-Induced Knowledge Disruption and Employee Creativity</w:t>
      </w:r>
      <w:r>
        <w:rPr>
          <w:rFonts w:hint="eastAsia" w:ascii="Times New Roman Bold Italic" w:hAnsi="Times New Roman Bold Italic" w:eastAsia="楷体" w:cs="Times New Roman Bold Italic"/>
          <w:b/>
          <w:bCs/>
          <w:i w:val="0"/>
          <w:iCs w:val="0"/>
          <w:sz w:val="18"/>
          <w:szCs w:val="18"/>
          <w:lang w:val="en-US" w:eastAsia="zh-CN"/>
        </w:rPr>
        <w:t>（使用SPSS进行数据分析）</w:t>
      </w:r>
    </w:p>
    <w:p w14:paraId="2414A84B">
      <w:pPr>
        <w:tabs>
          <w:tab w:val="left" w:pos="640"/>
          <w:tab w:val="left" w:pos="1060"/>
        </w:tabs>
        <w:adjustRightInd w:val="0"/>
        <w:snapToGrid w:val="0"/>
        <w:spacing w:line="300" w:lineRule="auto"/>
        <w:ind w:left="420" w:leftChars="200"/>
        <w:rPr>
          <w:rFonts w:hint="eastAsia" w:ascii="楷体" w:hAnsi="楷体" w:eastAsia="楷体" w:cs="楷体"/>
          <w:lang w:val="en-US" w:eastAsia="zh-CN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ge">
                  <wp:posOffset>8355965</wp:posOffset>
                </wp:positionV>
                <wp:extent cx="6840220" cy="342265"/>
                <wp:effectExtent l="0" t="0" r="17780" b="635"/>
                <wp:wrapNone/>
                <wp:docPr id="808405914" name="组合 808405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42265"/>
                          <a:chOff x="-58616" y="-58729"/>
                          <a:chExt cx="6840417" cy="343129"/>
                        </a:xfrm>
                      </wpg:grpSpPr>
                      <wpg:grpSp>
                        <wpg:cNvPr id="891058020" name="组合 81"/>
                        <wpg:cNvGrpSpPr>
                          <a:grpSpLocks noChangeAspect="1"/>
                        </wpg:cNvGrpSpPr>
                        <wpg:grpSpPr>
                          <a:xfrm>
                            <a:off x="-58616" y="-58729"/>
                            <a:ext cx="1315016" cy="343129"/>
                            <a:chOff x="-58582" y="-81298"/>
                            <a:chExt cx="1314324" cy="474993"/>
                          </a:xfrm>
                        </wpg:grpSpPr>
                        <wps:wsp>
                          <wps:cNvPr id="1414790372" name="任意多边形 2"/>
                          <wps:cNvSpPr/>
                          <wps:spPr bwMode="auto">
                            <a:xfrm>
                              <a:off x="-58582" y="-81298"/>
                              <a:ext cx="1314324" cy="3689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72D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D429C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奖项荣誉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003379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376092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93453038" name="直接连接符 14"/>
                        <wps:cNvCnPr/>
                        <wps:spPr>
                          <a:xfrm>
                            <a:off x="133350" y="209550"/>
                            <a:ext cx="664845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6pt;margin-top:657.95pt;height:26.95pt;width:538.6pt;mso-position-vertical-relative:page;z-index:251661312;mso-width-relative:page;mso-height-relative:page;" coordorigin="-58616,-58729" coordsize="6840417,343129" o:gfxdata="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">
                <o:lock v:ext="edit" aspectratio="f"/>
                <v:group id="组合 81" o:spid="_x0000_s1026" o:spt="203" style="position:absolute;left:-58616;top:-58729;height:343129;width:1315016;" coordorigin="-58582,-81298" coordsize="1314324,474993" o:gfxdata="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y/mUFwgAAAOIAAAAPAAAAAAAAAAEAIAAAACIAAABkcnMvZG93bnJl&#10;di54bWxQSwECFAAUAAAACACHTuJAMy8FnjsAAAA5AAAAFQAAAAAAAAABACAAAAARAQAAZHJzL2dy&#10;b3Vwc2hhcGV4bWwueG1sUEsFBgAAAAAGAAYAYAEAAM4DAAAAAA==&#10;">
                  <o:lock v:ext="edit" aspectratio="t"/>
                  <v:shape id="任意多边形 2" o:spid="_x0000_s1026" o:spt="100" style="position:absolute;left:-58582;top:-81298;height:368955;width:1314324;v-text-anchor:middle;" fillcolor="#4B72D0" filled="t" stroked="f" coordsize="1406296,288031" o:gfxdata="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m&#10;YhM1wwAAAOMAAAAPAAAAAAAAAAEAIAAAACIAAABkcnMvZG93bnJldi54bWxQSwECFAAUAAAACACH&#10;TuJAMy8FnjsAAAA5AAAAEAAAAAAAAAABACAAAAASAQAAZHJzL3NoYXBleG1sLnhtbFBLBQYAAAAA&#10;BgAGAFsBAAC8AwAAAAA=&#10;" path="m1093154,0l1171153,0,1406296,288031,1328297,288031xm1030297,0l1069917,0,1305060,288031,1265440,288031xm0,0l1007060,0,1242203,288031,0,288031xe">
                    <v:path textboxrect="0,0,1406296,288031" o:connectlocs="1021661,0;1094559,0;1314324,368955;1241426,368955;962915,0;999944,0;1219708,368955;1182680,368955;0,0;941198,0;1160962,368955;0,3689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DD429C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奖项荣誉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376092" filled="t" stroked="f" coordsize="21600,21600" o:gfxdata="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z&#10;V0pp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1;" filled="f" stroked="t" coordsize="21600,21600" o:gfxdata="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CcujWxgAAAOMAAAAPAAAAAAAAAAEAIAAAACIAAABkcnMvZG93bnJldi54bWxQSwECFAAUAAAA&#10;CACHTuJAMy8FnjsAAAA5AAAAEAAAAAAAAAABACAAAAAVAQAAZHJzL3NoYXBleG1sLnhtbFBLBQYA&#10;AAAABgAGAFsBAAC/AwAAAAA=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561F8930">
      <w:pPr>
        <w:tabs>
          <w:tab w:val="left" w:pos="640"/>
          <w:tab w:val="left" w:pos="1060"/>
        </w:tabs>
        <w:adjustRightInd w:val="0"/>
        <w:snapToGrid w:val="0"/>
        <w:spacing w:line="24" w:lineRule="auto"/>
        <w:ind w:left="420" w:leftChars="200"/>
        <w:rPr>
          <w:rFonts w:eastAsia="楷体" w:cs="楷体"/>
          <w:b/>
          <w:bCs/>
          <w:sz w:val="24"/>
          <w:szCs w:val="24"/>
        </w:rPr>
      </w:pPr>
    </w:p>
    <w:p w14:paraId="78C7ACBC">
      <w:pPr>
        <w:tabs>
          <w:tab w:val="left" w:pos="640"/>
          <w:tab w:val="left" w:pos="1060"/>
        </w:tabs>
        <w:adjustRightInd w:val="0"/>
        <w:snapToGrid w:val="0"/>
        <w:spacing w:line="24" w:lineRule="auto"/>
        <w:ind w:left="420" w:leftChars="200"/>
        <w:rPr>
          <w:rFonts w:eastAsia="楷体"/>
        </w:rPr>
      </w:pPr>
    </w:p>
    <w:p w14:paraId="74BD4E1B">
      <w:pPr>
        <w:tabs>
          <w:tab w:val="left" w:pos="640"/>
          <w:tab w:val="left" w:pos="1060"/>
        </w:tabs>
        <w:adjustRightInd w:val="0"/>
        <w:snapToGrid w:val="0"/>
        <w:rPr>
          <w:rFonts w:eastAsia="楷体" w:cs="楷体"/>
          <w:b/>
          <w:bCs/>
          <w:szCs w:val="21"/>
        </w:rPr>
      </w:pPr>
    </w:p>
    <w:p w14:paraId="3D35FA20">
      <w:pPr>
        <w:adjustRightInd w:val="0"/>
        <w:snapToGrid w:val="0"/>
        <w:spacing w:line="300" w:lineRule="auto"/>
        <w:ind w:firstLine="420" w:firstLineChars="200"/>
        <w:rPr>
          <w:rFonts w:eastAsia="楷体" w:cs="楷体"/>
          <w:szCs w:val="21"/>
        </w:rPr>
      </w:pPr>
      <w:r>
        <w:rPr>
          <w:rFonts w:hint="eastAsia" w:eastAsia="楷体" w:cs="楷体"/>
          <w:b w:val="0"/>
          <w:bCs w:val="0"/>
          <w:szCs w:val="21"/>
          <w:lang w:val="en-US" w:eastAsia="zh-CN"/>
        </w:rPr>
        <w:t>2023.10、2024.10、2025.10</w:t>
      </w:r>
      <w:r>
        <w:rPr>
          <w:rFonts w:hint="eastAsia" w:eastAsia="楷体" w:cs="楷体"/>
          <w:b/>
          <w:bCs/>
          <w:szCs w:val="21"/>
        </w:rPr>
        <w:t>校级一等奖学金</w:t>
      </w:r>
      <w:r>
        <w:rPr>
          <w:rFonts w:hint="eastAsia" w:eastAsia="楷体" w:cs="楷体"/>
          <w:szCs w:val="21"/>
        </w:rPr>
        <w:t xml:space="preserve">       </w:t>
      </w:r>
      <w:r>
        <w:rPr>
          <w:rFonts w:hint="eastAsia" w:eastAsia="楷体" w:cs="楷体"/>
          <w:szCs w:val="21"/>
          <w:lang w:val="en-US" w:eastAsia="zh-CN"/>
        </w:rPr>
        <w:t xml:space="preserve"> 2025年中南财经政法大学工商管理学院“AI发展”助学金</w:t>
      </w:r>
      <w:r>
        <w:rPr>
          <w:rFonts w:hint="eastAsia" w:eastAsia="楷体" w:cs="楷体"/>
          <w:szCs w:val="21"/>
        </w:rPr>
        <w:t xml:space="preserve">               </w:t>
      </w:r>
      <w:r>
        <w:rPr>
          <w:rFonts w:hint="eastAsia" w:eastAsia="楷体" w:cs="楷体"/>
          <w:szCs w:val="21"/>
          <w:lang w:val="en-US" w:eastAsia="zh-CN"/>
        </w:rPr>
        <w:t xml:space="preserve">   </w:t>
      </w:r>
    </w:p>
    <w:p w14:paraId="4AE58D69">
      <w:pPr>
        <w:adjustRightInd w:val="0"/>
        <w:snapToGrid w:val="0"/>
        <w:spacing w:line="300" w:lineRule="auto"/>
        <w:ind w:firstLine="420" w:firstLineChars="200"/>
        <w:rPr>
          <w:rFonts w:hint="eastAsia" w:eastAsia="楷体" w:cs="楷体"/>
          <w:b/>
          <w:bCs/>
          <w:szCs w:val="21"/>
          <w:lang w:val="en-US" w:eastAsia="zh-CN"/>
        </w:rPr>
      </w:pPr>
      <w:r>
        <w:rPr>
          <w:rFonts w:hint="eastAsia" w:eastAsia="楷体" w:cs="楷体"/>
          <w:b w:val="0"/>
          <w:bCs w:val="0"/>
          <w:szCs w:val="21"/>
          <w:lang w:val="en-US" w:eastAsia="zh-CN"/>
        </w:rPr>
        <w:t>2022.05、2024.05、2025.05</w:t>
      </w:r>
      <w:r>
        <w:rPr>
          <w:rFonts w:hint="eastAsia" w:eastAsia="楷体" w:cs="楷体"/>
          <w:b/>
          <w:bCs/>
          <w:szCs w:val="21"/>
        </w:rPr>
        <w:t xml:space="preserve">校级优秀学生干部 </w:t>
      </w:r>
      <w:r>
        <w:rPr>
          <w:rFonts w:hint="eastAsia" w:eastAsia="楷体" w:cs="楷体"/>
          <w:szCs w:val="21"/>
        </w:rPr>
        <w:t xml:space="preserve">    </w:t>
      </w:r>
      <w:r>
        <w:rPr>
          <w:rFonts w:hint="eastAsia" w:eastAsia="楷体" w:cs="楷体"/>
          <w:szCs w:val="21"/>
          <w:lang w:val="en-US" w:eastAsia="zh-CN"/>
        </w:rPr>
        <w:t xml:space="preserve"> </w:t>
      </w:r>
      <w:r>
        <w:rPr>
          <w:rFonts w:hint="eastAsia" w:eastAsia="楷体" w:cs="楷体"/>
          <w:szCs w:val="21"/>
        </w:rPr>
        <w:t>国家普通话水平测试</w:t>
      </w:r>
      <w:r>
        <w:rPr>
          <w:rFonts w:hint="eastAsia" w:eastAsia="楷体" w:cs="楷体"/>
          <w:b/>
          <w:bCs/>
          <w:szCs w:val="21"/>
        </w:rPr>
        <w:t>一级乙等</w:t>
      </w:r>
    </w:p>
    <w:p w14:paraId="75DD7B35">
      <w:pPr>
        <w:adjustRightInd w:val="0"/>
        <w:snapToGrid w:val="0"/>
        <w:spacing w:line="300" w:lineRule="auto"/>
        <w:ind w:firstLine="420" w:firstLineChars="200"/>
        <w:rPr>
          <w:rFonts w:hint="eastAsia" w:eastAsia="楷体" w:cs="楷体"/>
          <w:b/>
          <w:bCs/>
          <w:szCs w:val="21"/>
        </w:rPr>
      </w:pPr>
      <w:r>
        <w:rPr>
          <w:rFonts w:hint="eastAsia" w:eastAsia="楷体" w:cs="楷体"/>
          <w:szCs w:val="21"/>
        </w:rPr>
        <w:t>2024.03-2024.05第十四届全国大学生电子商务“创新、创意及创业”挑战赛</w:t>
      </w:r>
      <w:r>
        <w:rPr>
          <w:rFonts w:hint="eastAsia" w:eastAsia="楷体" w:cs="楷体"/>
          <w:b/>
          <w:bCs/>
          <w:szCs w:val="21"/>
        </w:rPr>
        <w:t>校一等奖</w:t>
      </w:r>
    </w:p>
    <w:p w14:paraId="2EB20BC1">
      <w:pPr>
        <w:adjustRightInd w:val="0"/>
        <w:snapToGrid w:val="0"/>
        <w:spacing w:line="300" w:lineRule="auto"/>
        <w:ind w:firstLine="420" w:firstLineChars="200"/>
        <w:rPr>
          <w:rFonts w:hint="eastAsia" w:eastAsia="楷体" w:cs="楷体"/>
          <w:b/>
          <w:bCs/>
          <w:szCs w:val="21"/>
        </w:rPr>
      </w:pPr>
      <w:r>
        <w:rPr>
          <w:rFonts w:hint="eastAsia" w:eastAsia="楷体" w:cs="楷体"/>
          <w:szCs w:val="21"/>
        </w:rPr>
        <w:t>2025.05-2025.07第十届全国大学生人力资源管理综合能力竞赛三等奖</w:t>
      </w:r>
      <w:r>
        <w:rPr>
          <w:rFonts w:hint="eastAsia" w:eastAsia="楷体" w:cs="楷体"/>
          <w:szCs w:val="21"/>
          <w:lang w:val="en-US" w:eastAsia="zh-CN"/>
        </w:rPr>
        <w:t xml:space="preserve">   </w:t>
      </w:r>
      <w:r>
        <w:rPr>
          <w:rFonts w:hint="eastAsia" w:eastAsia="楷体" w:cs="楷体"/>
          <w:szCs w:val="21"/>
        </w:rPr>
        <w:t>2025年美国大学生数学建模大赛S奖</w:t>
      </w:r>
    </w:p>
    <w:p w14:paraId="0BCC6F9D">
      <w:pPr>
        <w:adjustRightInd w:val="0"/>
        <w:snapToGrid w:val="0"/>
        <w:spacing w:line="300" w:lineRule="auto"/>
        <w:rPr>
          <w:rFonts w:eastAsia="楷体" w:cs="楷体"/>
          <w:sz w:val="24"/>
          <w:szCs w:val="24"/>
        </w:rPr>
      </w:pPr>
      <w:r>
        <w:rPr>
          <w:sz w:val="2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ge">
                  <wp:posOffset>9589770</wp:posOffset>
                </wp:positionV>
                <wp:extent cx="6840220" cy="342265"/>
                <wp:effectExtent l="0" t="0" r="17780" b="635"/>
                <wp:wrapNone/>
                <wp:docPr id="129887684" name="组合 129887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342265"/>
                          <a:chOff x="-58616" y="-58729"/>
                          <a:chExt cx="6840416" cy="343129"/>
                        </a:xfrm>
                      </wpg:grpSpPr>
                      <wpg:grpSp>
                        <wpg:cNvPr id="1683019620" name="组合 81"/>
                        <wpg:cNvGrpSpPr>
                          <a:grpSpLocks noChangeAspect="1"/>
                        </wpg:cNvGrpSpPr>
                        <wpg:grpSpPr>
                          <a:xfrm>
                            <a:off x="-58616" y="-58729"/>
                            <a:ext cx="1315016" cy="343129"/>
                            <a:chOff x="-58582" y="-81298"/>
                            <a:chExt cx="1314324" cy="474993"/>
                          </a:xfrm>
                        </wpg:grpSpPr>
                        <wps:wsp>
                          <wps:cNvPr id="1528761220" name="任意多边形 2"/>
                          <wps:cNvSpPr/>
                          <wps:spPr bwMode="auto">
                            <a:xfrm>
                              <a:off x="-58582" y="-81298"/>
                              <a:ext cx="1314324" cy="3689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72D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9209B3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楷体" w:hAnsi="楷体" w:eastAsia="楷体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技能爱好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4793750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376092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559593580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0.8pt;margin-top:755.1pt;height:26.95pt;width:538.6pt;mso-position-vertical-relative:page;z-index:251662336;mso-width-relative:page;mso-height-relative:page;" coordorigin="-58616,-58729" coordsize="6840416,343129" o:gfxdata="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">
                <o:lock v:ext="edit" aspectratio="f"/>
                <v:group id="组合 81" o:spid="_x0000_s1026" o:spt="203" style="position:absolute;left:-58616;top:-58729;height:343129;width:1315016;" coordorigin="-58582,-81298" coordsize="1314324,474993" o:gfxdata="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W2cyexQAAAOMAAAAPAAAAAAAAAAEAIAAAACIAAABkcnMvZG93&#10;bnJldi54bWxQSwECFAAUAAAACACHTuJAMy8FnjsAAAA5AAAAFQAAAAAAAAABACAAAAAUAQAAZHJz&#10;L2dyb3Vwc2hhcGV4bWwueG1sUEsFBgAAAAAGAAYAYAEAANEDAAAAAA==&#10;">
                  <o:lock v:ext="edit" aspectratio="t"/>
                  <v:shape id="任意多边形 2" o:spid="_x0000_s1026" o:spt="100" style="position:absolute;left:-58582;top:-81298;height:368955;width:1314324;v-text-anchor:middle;" fillcolor="#4B72D0" filled="t" stroked="f" coordsize="1406296,288031" o:gfxdata="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r1tG0xgAAAOMAAAAPAAAAAAAAAAEAIAAAACIAAABkcnMvZG93bnJldi54bWxQSwECFAAUAAAA&#10;CACHTuJAMy8FnjsAAAA5AAAAEAAAAAAAAAABACAAAAAVAQAAZHJzL3NoYXBleG1sLnhtbFBLBQYA&#10;AAAABgAGAFsBAAC/AwAAAAA=&#10;" path="m1093154,0l1171153,0,1406296,288031,1328297,288031xm1030297,0l1069917,0,1305060,288031,1265440,288031xm0,0l1007060,0,1242203,288031,0,288031xe">
                    <v:path textboxrect="0,0,1406296,288031" o:connectlocs="1021661,0;1094559,0;1314324,368955;1241426,368955;962915,0;999944,0;1219708,368955;1182680,368955;0,0;941198,0;1160962,368955;0,3689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489209B3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楷体" w:hAnsi="楷体" w:eastAsia="楷体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技能爱好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376092" filled="t" stroked="f" coordsize="21600,21600" o:gfxdata="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w7&#10;NQf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1yMhBMcAAADj&#10;AAAADwAAAGRycy9kb3ducmV2LnhtbEWPQU/DMAyF70j8h8hI3Fg6pk5bWbYDCAQSYmvLhZtpTFvR&#10;OFWTbWW/fj4g7Wj7+b33rTaj69SBhtB6NjCdJKCIK29brg18ls93C1AhIlvsPJOBPwqwWV9frTCz&#10;/sg5HYpYKzHhkKGBJsY+0zpUDTkME98Ty+3HDw6jjEOt7YBHMXedvk+SuXbYsiQ02NNjQ9VvsXcG&#10;xrx7+yq/X7Yf80Lv8vfT02zvS2Nub6bJA6hIY7yI/79frdRP02W6nKULoRAmWYBenwF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1yMhBMcAAADjAAAADwAAAAAAAAABACAAAAAiAAAAZHJzL2Rvd25yZXYueG1sUEsBAhQAFAAA&#10;AAgAh07iQDMvBZ47AAAAOQAAABAAAAAAAAAAAQAgAAAAFgEAAGRycy9zaGFwZXhtbC54bWxQSwUG&#10;AAAAAAYABgBbAQAAwAMAAAAA&#10;">
                  <v:fill on="f" focussize="0,0"/>
                  <v:stroke weight="0.5pt" color="#BFBFBF [24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9C1F63C">
      <w:pPr>
        <w:adjustRightInd w:val="0"/>
        <w:snapToGrid w:val="0"/>
        <w:spacing w:line="120" w:lineRule="auto"/>
        <w:ind w:firstLine="360" w:firstLineChars="150"/>
        <w:rPr>
          <w:rFonts w:eastAsia="楷体" w:cs="楷体"/>
          <w:b/>
          <w:bCs/>
          <w:sz w:val="24"/>
          <w:szCs w:val="24"/>
        </w:rPr>
      </w:pPr>
    </w:p>
    <w:p w14:paraId="7829B75E">
      <w:pPr>
        <w:adjustRightInd w:val="0"/>
        <w:snapToGrid w:val="0"/>
        <w:spacing w:line="300" w:lineRule="auto"/>
        <w:ind w:firstLine="315" w:firstLineChars="150"/>
        <w:rPr>
          <w:rFonts w:eastAsia="楷体" w:cs="楷体"/>
          <w:b/>
          <w:bCs/>
          <w:szCs w:val="21"/>
        </w:rPr>
      </w:pPr>
      <w:r>
        <w:rPr>
          <w:rFonts w:hint="eastAsia" w:eastAsia="楷体" w:cs="楷体"/>
          <w:b/>
          <w:bCs/>
          <w:sz w:val="21"/>
          <w:szCs w:val="21"/>
        </w:rPr>
        <w:t>计算机：</w:t>
      </w:r>
      <w:r>
        <w:rPr>
          <w:rFonts w:hint="eastAsia" w:eastAsia="楷体" w:cs="楷体"/>
          <w:szCs w:val="21"/>
        </w:rPr>
        <w:t>熟练使用</w:t>
      </w:r>
      <w:r>
        <w:rPr>
          <w:rFonts w:hint="eastAsia" w:eastAsia="楷体" w:cs="楷体"/>
          <w:b/>
          <w:bCs/>
          <w:szCs w:val="21"/>
        </w:rPr>
        <w:t>剪映</w:t>
      </w:r>
      <w:r>
        <w:rPr>
          <w:rFonts w:hint="eastAsia" w:eastAsia="楷体" w:cs="楷体"/>
          <w:b w:val="0"/>
          <w:bCs w:val="0"/>
          <w:szCs w:val="21"/>
          <w:lang w:eastAsia="zh-CN"/>
        </w:rPr>
        <w:t>、</w:t>
      </w:r>
      <w:r>
        <w:rPr>
          <w:rFonts w:hint="eastAsia" w:eastAsia="楷体" w:cs="楷体"/>
          <w:b w:val="0"/>
          <w:bCs w:val="0"/>
          <w:szCs w:val="21"/>
          <w:lang w:val="en-US" w:eastAsia="zh-CN"/>
        </w:rPr>
        <w:t>库乐队</w:t>
      </w:r>
      <w:r>
        <w:rPr>
          <w:rFonts w:hint="eastAsia" w:eastAsia="楷体" w:cs="楷体"/>
          <w:b/>
          <w:bCs/>
          <w:szCs w:val="21"/>
          <w:lang w:eastAsia="zh-CN"/>
        </w:rPr>
        <w:t>；</w:t>
      </w:r>
      <w:r>
        <w:rPr>
          <w:rFonts w:hint="eastAsia" w:eastAsia="楷体" w:cs="楷体"/>
          <w:szCs w:val="21"/>
        </w:rPr>
        <w:t>WPS、Office</w:t>
      </w:r>
      <w:r>
        <w:rPr>
          <w:rFonts w:hint="eastAsia" w:eastAsia="楷体" w:cs="楷体"/>
          <w:szCs w:val="21"/>
          <w:lang w:eastAsia="zh-CN"/>
        </w:rPr>
        <w:t>；</w:t>
      </w:r>
      <w:r>
        <w:rPr>
          <w:rFonts w:hint="eastAsia" w:eastAsia="楷体" w:cs="楷体"/>
          <w:szCs w:val="21"/>
          <w:lang w:val="en-US" w:eastAsia="zh-CN"/>
        </w:rPr>
        <w:t>BOSS直聘、猎聘、实习僧、脉脉等；</w:t>
      </w:r>
      <w:r>
        <w:rPr>
          <w:rFonts w:hint="eastAsia" w:eastAsia="楷体" w:cs="楷体"/>
          <w:szCs w:val="21"/>
        </w:rPr>
        <w:t>掌握SPSS、CiteSpace</w:t>
      </w:r>
    </w:p>
    <w:p w14:paraId="2BA365A8">
      <w:pPr>
        <w:adjustRightInd w:val="0"/>
        <w:snapToGrid w:val="0"/>
        <w:spacing w:line="300" w:lineRule="auto"/>
        <w:ind w:firstLine="240" w:firstLineChars="100"/>
        <w:rPr>
          <w:rFonts w:eastAsia="楷体" w:cs="楷体"/>
          <w:b/>
          <w:bCs/>
          <w:sz w:val="24"/>
          <w:szCs w:val="24"/>
        </w:rPr>
      </w:pPr>
      <w:r>
        <w:rPr>
          <w:rFonts w:hint="eastAsia" w:eastAsia="楷体" w:cs="楷体"/>
          <w:b/>
          <w:bCs/>
          <w:sz w:val="24"/>
          <w:szCs w:val="24"/>
        </w:rPr>
        <w:t xml:space="preserve"> </w:t>
      </w:r>
      <w:r>
        <w:rPr>
          <w:rFonts w:hint="eastAsia" w:eastAsia="楷体" w:cs="楷体"/>
          <w:b/>
          <w:bCs/>
          <w:sz w:val="21"/>
          <w:szCs w:val="21"/>
        </w:rPr>
        <w:t>兴趣爱好：</w:t>
      </w:r>
      <w:r>
        <w:rPr>
          <w:rFonts w:hint="eastAsia" w:eastAsia="楷体" w:cs="楷体"/>
          <w:b w:val="0"/>
          <w:bCs w:val="0"/>
          <w:sz w:val="21"/>
          <w:szCs w:val="21"/>
          <w:lang w:val="en-US" w:eastAsia="zh-CN"/>
        </w:rPr>
        <w:t>健身、</w:t>
      </w:r>
      <w:r>
        <w:rPr>
          <w:rFonts w:hint="eastAsia" w:eastAsia="楷体" w:cs="楷体"/>
          <w:szCs w:val="21"/>
        </w:rPr>
        <w:t>羽毛球</w:t>
      </w:r>
      <w:r>
        <w:rPr>
          <w:rFonts w:hint="eastAsia" w:eastAsia="楷体" w:cs="楷体"/>
          <w:szCs w:val="21"/>
          <w:lang w:eastAsia="zh-CN"/>
        </w:rPr>
        <w:t>（</w:t>
      </w:r>
      <w:r>
        <w:rPr>
          <w:rFonts w:hint="eastAsia" w:eastAsia="楷体" w:cs="楷体"/>
          <w:szCs w:val="21"/>
          <w:lang w:val="en-US" w:eastAsia="zh-CN"/>
        </w:rPr>
        <w:t>中羽5级</w:t>
      </w:r>
      <w:r>
        <w:rPr>
          <w:rFonts w:hint="eastAsia" w:eastAsia="楷体" w:cs="楷体"/>
          <w:szCs w:val="21"/>
          <w:lang w:eastAsia="zh-CN"/>
        </w:rPr>
        <w:t>）</w:t>
      </w:r>
      <w:r>
        <w:rPr>
          <w:rFonts w:hint="eastAsia" w:eastAsia="楷体" w:cs="楷体"/>
          <w:szCs w:val="21"/>
        </w:rPr>
        <w:t>、网球、骑行</w:t>
      </w:r>
      <w:r>
        <w:rPr>
          <w:rFonts w:hint="eastAsia" w:eastAsia="楷体" w:cs="楷体"/>
          <w:szCs w:val="21"/>
          <w:lang w:eastAsia="zh-CN"/>
        </w:rPr>
        <w:t>；</w:t>
      </w:r>
      <w:r>
        <w:rPr>
          <w:rFonts w:hint="eastAsia" w:eastAsia="楷体" w:cs="楷体"/>
          <w:szCs w:val="21"/>
        </w:rPr>
        <w:t>电吉他、电贝司</w:t>
      </w:r>
      <w:r>
        <w:rPr>
          <w:rFonts w:hint="eastAsia" w:eastAsia="楷体" w:cs="楷体"/>
          <w:szCs w:val="21"/>
          <w:lang w:eastAsia="zh-CN"/>
        </w:rPr>
        <w:t>；</w:t>
      </w:r>
      <w:r>
        <w:rPr>
          <w:rFonts w:hint="eastAsia" w:eastAsia="楷体" w:cs="楷体"/>
          <w:szCs w:val="21"/>
        </w:rPr>
        <w:t>播音主持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590" w:right="646" w:bottom="567" w:left="539" w:header="567" w:footer="283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2556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B4143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E117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8FDB2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4EBE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799DF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VlYWE3ZGU1ZTQ4MzhhMWY1Mjc2YmViOWM1NjBlNTgifQ=="/>
  </w:docVars>
  <w:rsids>
    <w:rsidRoot w:val="00172A27"/>
    <w:rsid w:val="00005BCB"/>
    <w:rsid w:val="00023700"/>
    <w:rsid w:val="00025577"/>
    <w:rsid w:val="00034944"/>
    <w:rsid w:val="00035B20"/>
    <w:rsid w:val="00037103"/>
    <w:rsid w:val="00041103"/>
    <w:rsid w:val="000550E9"/>
    <w:rsid w:val="00056B01"/>
    <w:rsid w:val="00061CA9"/>
    <w:rsid w:val="00085315"/>
    <w:rsid w:val="00087EF0"/>
    <w:rsid w:val="000903C3"/>
    <w:rsid w:val="00091C26"/>
    <w:rsid w:val="000A6F71"/>
    <w:rsid w:val="000B26CF"/>
    <w:rsid w:val="000B2D31"/>
    <w:rsid w:val="000C566E"/>
    <w:rsid w:val="000E137A"/>
    <w:rsid w:val="00116550"/>
    <w:rsid w:val="001334DA"/>
    <w:rsid w:val="00136509"/>
    <w:rsid w:val="00145A12"/>
    <w:rsid w:val="00172A27"/>
    <w:rsid w:val="00177FAA"/>
    <w:rsid w:val="00196458"/>
    <w:rsid w:val="001A60A4"/>
    <w:rsid w:val="001A7A0C"/>
    <w:rsid w:val="001B772A"/>
    <w:rsid w:val="001C2CAB"/>
    <w:rsid w:val="001C638E"/>
    <w:rsid w:val="001E0309"/>
    <w:rsid w:val="001E1A3E"/>
    <w:rsid w:val="001E70E1"/>
    <w:rsid w:val="001F3ACF"/>
    <w:rsid w:val="002663CD"/>
    <w:rsid w:val="00267595"/>
    <w:rsid w:val="00277172"/>
    <w:rsid w:val="00282115"/>
    <w:rsid w:val="002901DF"/>
    <w:rsid w:val="00291FB5"/>
    <w:rsid w:val="002A2387"/>
    <w:rsid w:val="002A7E87"/>
    <w:rsid w:val="002B5620"/>
    <w:rsid w:val="002C4ACB"/>
    <w:rsid w:val="002E06F4"/>
    <w:rsid w:val="002F21BF"/>
    <w:rsid w:val="003034D5"/>
    <w:rsid w:val="003125EB"/>
    <w:rsid w:val="00342BE6"/>
    <w:rsid w:val="00352DC6"/>
    <w:rsid w:val="00356EC6"/>
    <w:rsid w:val="00367B98"/>
    <w:rsid w:val="0039250C"/>
    <w:rsid w:val="003A223B"/>
    <w:rsid w:val="003A587C"/>
    <w:rsid w:val="003A7F1F"/>
    <w:rsid w:val="003D1DBF"/>
    <w:rsid w:val="003D1E84"/>
    <w:rsid w:val="004003CF"/>
    <w:rsid w:val="00412E6D"/>
    <w:rsid w:val="004224B9"/>
    <w:rsid w:val="00432ECE"/>
    <w:rsid w:val="004336A8"/>
    <w:rsid w:val="004414B3"/>
    <w:rsid w:val="00442403"/>
    <w:rsid w:val="00452DAB"/>
    <w:rsid w:val="00475758"/>
    <w:rsid w:val="00477DFC"/>
    <w:rsid w:val="00484D68"/>
    <w:rsid w:val="00495D56"/>
    <w:rsid w:val="004C3876"/>
    <w:rsid w:val="004C7DF4"/>
    <w:rsid w:val="004D7CC6"/>
    <w:rsid w:val="004E4DCF"/>
    <w:rsid w:val="004F0509"/>
    <w:rsid w:val="004F0E1B"/>
    <w:rsid w:val="005002AE"/>
    <w:rsid w:val="00505F13"/>
    <w:rsid w:val="00521CE5"/>
    <w:rsid w:val="00537A91"/>
    <w:rsid w:val="00550536"/>
    <w:rsid w:val="00574088"/>
    <w:rsid w:val="005773D6"/>
    <w:rsid w:val="005A1EC4"/>
    <w:rsid w:val="005D5C2A"/>
    <w:rsid w:val="005D5DB1"/>
    <w:rsid w:val="005E15CB"/>
    <w:rsid w:val="005E2F6C"/>
    <w:rsid w:val="005F5947"/>
    <w:rsid w:val="006025CC"/>
    <w:rsid w:val="006030EE"/>
    <w:rsid w:val="00617940"/>
    <w:rsid w:val="006228C4"/>
    <w:rsid w:val="00622C0E"/>
    <w:rsid w:val="006242E4"/>
    <w:rsid w:val="00626B73"/>
    <w:rsid w:val="006417AC"/>
    <w:rsid w:val="00661AEF"/>
    <w:rsid w:val="0067256C"/>
    <w:rsid w:val="00695BF5"/>
    <w:rsid w:val="006D25E9"/>
    <w:rsid w:val="006D384D"/>
    <w:rsid w:val="00712424"/>
    <w:rsid w:val="00723BA5"/>
    <w:rsid w:val="0073076F"/>
    <w:rsid w:val="007330C5"/>
    <w:rsid w:val="0073491C"/>
    <w:rsid w:val="00737FDC"/>
    <w:rsid w:val="00742290"/>
    <w:rsid w:val="00767DDD"/>
    <w:rsid w:val="00781A93"/>
    <w:rsid w:val="007902B8"/>
    <w:rsid w:val="007936A8"/>
    <w:rsid w:val="007B3A53"/>
    <w:rsid w:val="007C75B3"/>
    <w:rsid w:val="007D62CE"/>
    <w:rsid w:val="007E17C6"/>
    <w:rsid w:val="007F3C95"/>
    <w:rsid w:val="007F662C"/>
    <w:rsid w:val="00804016"/>
    <w:rsid w:val="00814B20"/>
    <w:rsid w:val="008173A1"/>
    <w:rsid w:val="00831804"/>
    <w:rsid w:val="008440BB"/>
    <w:rsid w:val="00846E88"/>
    <w:rsid w:val="008508C8"/>
    <w:rsid w:val="008760A6"/>
    <w:rsid w:val="008802F6"/>
    <w:rsid w:val="00880B0B"/>
    <w:rsid w:val="00882627"/>
    <w:rsid w:val="00896878"/>
    <w:rsid w:val="008B673B"/>
    <w:rsid w:val="008D3D8F"/>
    <w:rsid w:val="008D71A5"/>
    <w:rsid w:val="008E62BC"/>
    <w:rsid w:val="008F0C38"/>
    <w:rsid w:val="0091075E"/>
    <w:rsid w:val="00912949"/>
    <w:rsid w:val="009145E5"/>
    <w:rsid w:val="00922138"/>
    <w:rsid w:val="00923C7A"/>
    <w:rsid w:val="0093091A"/>
    <w:rsid w:val="0093591F"/>
    <w:rsid w:val="00936B78"/>
    <w:rsid w:val="00940A65"/>
    <w:rsid w:val="00941498"/>
    <w:rsid w:val="00945B80"/>
    <w:rsid w:val="0095288D"/>
    <w:rsid w:val="009661FF"/>
    <w:rsid w:val="00973AD0"/>
    <w:rsid w:val="00973F97"/>
    <w:rsid w:val="009859F1"/>
    <w:rsid w:val="009B7840"/>
    <w:rsid w:val="009F6A7A"/>
    <w:rsid w:val="00A054D3"/>
    <w:rsid w:val="00A05F78"/>
    <w:rsid w:val="00A12ABF"/>
    <w:rsid w:val="00A21A85"/>
    <w:rsid w:val="00A46460"/>
    <w:rsid w:val="00A4702B"/>
    <w:rsid w:val="00A57064"/>
    <w:rsid w:val="00A61ED3"/>
    <w:rsid w:val="00A83F14"/>
    <w:rsid w:val="00A83F5A"/>
    <w:rsid w:val="00A9088E"/>
    <w:rsid w:val="00A91226"/>
    <w:rsid w:val="00A94F40"/>
    <w:rsid w:val="00AA6DC1"/>
    <w:rsid w:val="00AA70A5"/>
    <w:rsid w:val="00AB216D"/>
    <w:rsid w:val="00AD328A"/>
    <w:rsid w:val="00B30A89"/>
    <w:rsid w:val="00B33B7D"/>
    <w:rsid w:val="00B562DE"/>
    <w:rsid w:val="00B91532"/>
    <w:rsid w:val="00BB1B43"/>
    <w:rsid w:val="00BB29F4"/>
    <w:rsid w:val="00BB34F3"/>
    <w:rsid w:val="00BB5337"/>
    <w:rsid w:val="00BE08A9"/>
    <w:rsid w:val="00BF18BB"/>
    <w:rsid w:val="00BF301A"/>
    <w:rsid w:val="00BF50CF"/>
    <w:rsid w:val="00BF7AF8"/>
    <w:rsid w:val="00C0204E"/>
    <w:rsid w:val="00C12165"/>
    <w:rsid w:val="00C21107"/>
    <w:rsid w:val="00C23A75"/>
    <w:rsid w:val="00C24DD3"/>
    <w:rsid w:val="00C416E1"/>
    <w:rsid w:val="00C66CD5"/>
    <w:rsid w:val="00C82C40"/>
    <w:rsid w:val="00C85613"/>
    <w:rsid w:val="00CA155B"/>
    <w:rsid w:val="00CA45F7"/>
    <w:rsid w:val="00CB70EB"/>
    <w:rsid w:val="00CB72EE"/>
    <w:rsid w:val="00CB777A"/>
    <w:rsid w:val="00CC12E6"/>
    <w:rsid w:val="00CC7C77"/>
    <w:rsid w:val="00CD1DCB"/>
    <w:rsid w:val="00CD590B"/>
    <w:rsid w:val="00CE15D0"/>
    <w:rsid w:val="00D07377"/>
    <w:rsid w:val="00D46E9F"/>
    <w:rsid w:val="00D52206"/>
    <w:rsid w:val="00D607B8"/>
    <w:rsid w:val="00DB6AD9"/>
    <w:rsid w:val="00DC144C"/>
    <w:rsid w:val="00DC71F4"/>
    <w:rsid w:val="00DD2CA5"/>
    <w:rsid w:val="00DD4AB8"/>
    <w:rsid w:val="00DD60BF"/>
    <w:rsid w:val="00DF7824"/>
    <w:rsid w:val="00E04EE5"/>
    <w:rsid w:val="00E37CDC"/>
    <w:rsid w:val="00E62AC3"/>
    <w:rsid w:val="00E753AA"/>
    <w:rsid w:val="00E8182A"/>
    <w:rsid w:val="00E93510"/>
    <w:rsid w:val="00E94A42"/>
    <w:rsid w:val="00EA3577"/>
    <w:rsid w:val="00EA4E13"/>
    <w:rsid w:val="00ED1CA1"/>
    <w:rsid w:val="00EE005B"/>
    <w:rsid w:val="00F026B1"/>
    <w:rsid w:val="00F17178"/>
    <w:rsid w:val="00F17C0A"/>
    <w:rsid w:val="00F45787"/>
    <w:rsid w:val="00F70DB5"/>
    <w:rsid w:val="00F76A8F"/>
    <w:rsid w:val="00F904F6"/>
    <w:rsid w:val="00FC3360"/>
    <w:rsid w:val="00FD48CD"/>
    <w:rsid w:val="00FD4F96"/>
    <w:rsid w:val="00FE1E0C"/>
    <w:rsid w:val="239B3D23"/>
    <w:rsid w:val="26CC5EBA"/>
    <w:rsid w:val="4F793E32"/>
    <w:rsid w:val="63FFDD2B"/>
    <w:rsid w:val="6BBF339C"/>
    <w:rsid w:val="6EFA65F2"/>
    <w:rsid w:val="77A9045A"/>
    <w:rsid w:val="7D7BFED0"/>
    <w:rsid w:val="7F7F6E73"/>
    <w:rsid w:val="ABEE3E85"/>
    <w:rsid w:val="AE9FB718"/>
    <w:rsid w:val="DAF740F6"/>
    <w:rsid w:val="F73BCCAB"/>
    <w:rsid w:val="FC7A68E4"/>
    <w:rsid w:val="FCF32D31"/>
    <w:rsid w:val="FDF396A4"/>
    <w:rsid w:val="FF7F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uiPriority w:val="0"/>
    <w:rPr>
      <w:color w:val="0000FF"/>
      <w:u w:val="single"/>
    </w:r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6" Type="http://schemas.openxmlformats.org/officeDocument/2006/relationships/fontTable" Target="fontTable.xml"/><Relationship Id="rId55" Type="http://schemas.openxmlformats.org/officeDocument/2006/relationships/customXml" Target="../customXml/item2.xml"/><Relationship Id="rId54" Type="http://schemas.openxmlformats.org/officeDocument/2006/relationships/customXml" Target="../customXml/item1.xml"/><Relationship Id="rId53" Type="http://schemas.openxmlformats.org/officeDocument/2006/relationships/image" Target="media/image14.jpeg"/><Relationship Id="rId52" Type="http://schemas.openxmlformats.org/officeDocument/2006/relationships/customXml" Target="ink/ink30.xml"/><Relationship Id="rId51" Type="http://schemas.openxmlformats.org/officeDocument/2006/relationships/customXml" Target="ink/ink29.xml"/><Relationship Id="rId50" Type="http://schemas.openxmlformats.org/officeDocument/2006/relationships/image" Target="media/image13.png"/><Relationship Id="rId5" Type="http://schemas.openxmlformats.org/officeDocument/2006/relationships/header" Target="header3.xml"/><Relationship Id="rId49" Type="http://schemas.openxmlformats.org/officeDocument/2006/relationships/customXml" Target="ink/ink28.xml"/><Relationship Id="rId48" Type="http://schemas.openxmlformats.org/officeDocument/2006/relationships/image" Target="media/image12.png"/><Relationship Id="rId47" Type="http://schemas.openxmlformats.org/officeDocument/2006/relationships/customXml" Target="ink/ink27.xml"/><Relationship Id="rId46" Type="http://schemas.openxmlformats.org/officeDocument/2006/relationships/image" Target="media/image11.png"/><Relationship Id="rId45" Type="http://schemas.openxmlformats.org/officeDocument/2006/relationships/customXml" Target="ink/ink26.xml"/><Relationship Id="rId44" Type="http://schemas.openxmlformats.org/officeDocument/2006/relationships/image" Target="media/image10.png"/><Relationship Id="rId43" Type="http://schemas.openxmlformats.org/officeDocument/2006/relationships/customXml" Target="ink/ink25.xml"/><Relationship Id="rId42" Type="http://schemas.openxmlformats.org/officeDocument/2006/relationships/image" Target="media/image9.png"/><Relationship Id="rId41" Type="http://schemas.openxmlformats.org/officeDocument/2006/relationships/customXml" Target="ink/ink24.xml"/><Relationship Id="rId40" Type="http://schemas.openxmlformats.org/officeDocument/2006/relationships/customXml" Target="ink/ink23.xml"/><Relationship Id="rId4" Type="http://schemas.openxmlformats.org/officeDocument/2006/relationships/header" Target="header2.xml"/><Relationship Id="rId39" Type="http://schemas.openxmlformats.org/officeDocument/2006/relationships/customXml" Target="ink/ink22.xml"/><Relationship Id="rId38" Type="http://schemas.openxmlformats.org/officeDocument/2006/relationships/customXml" Target="ink/ink21.xml"/><Relationship Id="rId37" Type="http://schemas.openxmlformats.org/officeDocument/2006/relationships/image" Target="media/image8.png"/><Relationship Id="rId36" Type="http://schemas.openxmlformats.org/officeDocument/2006/relationships/customXml" Target="ink/ink20.xml"/><Relationship Id="rId35" Type="http://schemas.openxmlformats.org/officeDocument/2006/relationships/customXml" Target="ink/ink19.xml"/><Relationship Id="rId34" Type="http://schemas.openxmlformats.org/officeDocument/2006/relationships/customXml" Target="ink/ink18.xml"/><Relationship Id="rId33" Type="http://schemas.openxmlformats.org/officeDocument/2006/relationships/customXml" Target="ink/ink17.xml"/><Relationship Id="rId32" Type="http://schemas.openxmlformats.org/officeDocument/2006/relationships/customXml" Target="ink/ink16.xml"/><Relationship Id="rId31" Type="http://schemas.openxmlformats.org/officeDocument/2006/relationships/customXml" Target="ink/ink15.xml"/><Relationship Id="rId30" Type="http://schemas.openxmlformats.org/officeDocument/2006/relationships/customXml" Target="ink/ink14.xml"/><Relationship Id="rId3" Type="http://schemas.openxmlformats.org/officeDocument/2006/relationships/header" Target="header1.xml"/><Relationship Id="rId29" Type="http://schemas.openxmlformats.org/officeDocument/2006/relationships/customXml" Target="ink/ink13.xml"/><Relationship Id="rId28" Type="http://schemas.openxmlformats.org/officeDocument/2006/relationships/customXml" Target="ink/ink12.xml"/><Relationship Id="rId27" Type="http://schemas.openxmlformats.org/officeDocument/2006/relationships/customXml" Target="ink/ink11.xml"/><Relationship Id="rId26" Type="http://schemas.openxmlformats.org/officeDocument/2006/relationships/customXml" Target="ink/ink10.xml"/><Relationship Id="rId25" Type="http://schemas.openxmlformats.org/officeDocument/2006/relationships/customXml" Target="ink/ink9.xml"/><Relationship Id="rId24" Type="http://schemas.openxmlformats.org/officeDocument/2006/relationships/image" Target="media/image7.png"/><Relationship Id="rId23" Type="http://schemas.openxmlformats.org/officeDocument/2006/relationships/customXml" Target="ink/ink8.xml"/><Relationship Id="rId22" Type="http://schemas.openxmlformats.org/officeDocument/2006/relationships/image" Target="media/image6.png"/><Relationship Id="rId21" Type="http://schemas.openxmlformats.org/officeDocument/2006/relationships/customXml" Target="ink/ink7.xml"/><Relationship Id="rId20" Type="http://schemas.openxmlformats.org/officeDocument/2006/relationships/customXml" Target="ink/ink6.xml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customXml" Target="ink/ink5.xml"/><Relationship Id="rId17" Type="http://schemas.openxmlformats.org/officeDocument/2006/relationships/image" Target="media/image4.png"/><Relationship Id="rId16" Type="http://schemas.openxmlformats.org/officeDocument/2006/relationships/customXml" Target="ink/ink4.xml"/><Relationship Id="rId15" Type="http://schemas.openxmlformats.org/officeDocument/2006/relationships/customXml" Target="ink/ink3.xml"/><Relationship Id="rId14" Type="http://schemas.openxmlformats.org/officeDocument/2006/relationships/image" Target="media/image3.png"/><Relationship Id="rId13" Type="http://schemas.openxmlformats.org/officeDocument/2006/relationships/customXml" Target="ink/ink2.xml"/><Relationship Id="rId12" Type="http://schemas.openxmlformats.org/officeDocument/2006/relationships/image" Target="media/image2.png"/><Relationship Id="rId11" Type="http://schemas.openxmlformats.org/officeDocument/2006/relationships/customXml" Target="ink/ink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wepie/Library/Containers/com.kingsoft.wpsoffice.mac/Data/D:\&#23665;&#26408;\&#31616;&#21382;200&#22871;\1&#12289;&#21830;&#21153;&#31616;&#32422;&#31616;&#21382;&#65288;&#25512;&#33616;,43&#22871;&#65289;\Normal.wp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1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1256.000 868.000 767,'-5.445'2.630'-2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1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1300.000 828.000 767,'-3.505'5.992'-2,"-1.704"-1.086"0,0.363-0.475 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1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1332.000 800.000 767,'-5.984'2.803'-2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1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1384.000 744.000 767,'-5.919'2.549'-2,"0.978"1.644"0,0.536 0.253 4,0.037-0.301-2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0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1400.000 732.000 767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0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1468.000 660.000 767,'-5.795'2.340'-2,"0.052"1.078"0,-0.369 0.282 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0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1532.000 624.000 767,'-4.921'3.713'-2,"-0.555"-1.120"1,-0.023 1.616 0,-0.171-0.149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50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1592.000 612.000 767,'-6.002'0.000'-2,"-0.068"0.549"0,-1.240 1.244 2,0.448 0.191-1,0.583-0.258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9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1628.000 604.000 767,'-6.020'0.286'-2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9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1660.000 612.000 767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9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1712.000 596.000 767,'-6.438'2.878'-2,"0.398"0.033"0,-0.031-0.605 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9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1784.000 584.000 767,'-6.815'0.345'-2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9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1800.000 576.000 767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8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1800.000 576.000 767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8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1832.000 576.000 767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7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1832.000 576.000 767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7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1832.000 576.000 767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6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1872.000 580.000 767,'-6.781'0.000'-2,"0.593"0.000"2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6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1904.000 584.000 767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6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1940.000 580.000 767,'-6.219'0.000'-2,"-0.010"0.000"2,-0.918 0.000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6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1992.000 584.000 767,'-6.498'0.000'-2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5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2028.000 600.000 767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5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2088.000 588.000 767,'6.229'0.000'-2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1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2456.000 920.000 767,'-4.096'-4.565'-2,"4.145"-1.773"2,-3.320 0.229 0,-0.421-0.270-2,0.151-0.080 2,0.609 0.386 0,0.664 0.466 0,-1.382-0.711 0,0.280-0.122-1,-0.328 0.048 2,0.805 0.862 1,-0.868 0.278-2,-0.250 0.045 0,0.176 0.058-1,-0.656 1.150 2,-0.683-0.155-2,-0.015 1.000 2,-0.646-1.188-1,0.725 0.999-2,0.286-1.328 2,-0.628 0.698 1,0.453-0.476 0,0.604 0.255-2,-0.366 0.485 2,0.629-1.205-1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40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2520.000 1068.000 767,'0.000'-6.246'-2,"-0.144"-0.265"2,-2.995 1.291 0,0.279-0.867 0,0.010 0.553 0,-0.300-1.424 0,-0.558-0.956-3,1.285 2.219 1,-1.053-1.173 5,0.945 0.749-3,-0.690 0.641 2,-0.208 0.175-2,0.719-0.432 0,0.337-0.158 0,-0.312 0.341 0,-0.350-0.371 0,0.283-0.228-2,-0.179 0.389 4,-0.341 0.283-2,0.226 0.289 0,0.655-0.427 0,-0.167 0.029-1,0.197-0.047 2,-0.709 0.457-1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7:39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2436.000 1680.000 767,'5.168'-3.780'-2,"1.070"2.439"2,-0.370-2.259-2,-0.356-0.490 2,0.107-0.984-1,-0.690 0.020 1,-1.274 0.278 1,0.777-0.814-1,-0.249 0.405-2,0.962-0.826 3,-1.349 1.123-1,-0.416-1.258 2,0.453-0.244-3,-1.673 0.318 1,-0.470-0.152 0,-0.250-0.690-1,-0.627-0.140 2,-0.357 0.446-2,0.744 0.265 2,0.282-0.922-1,-0.749 0.960 0,0.542-1.534 0,0.146 0.746-1,-0.336-0.062 0,-0.206 0.220 3,0.477-0.235-2,-0.334 0.922-2,0.670-0.646 2,0.095 0.237 0,-0.378-0.723 2,0.485 0.814 0,-0.168 0.549-3,-0.761-0.524 2,1.416 1.029-3,-0.857-0.735 4,-0.117-0.452-2,0.668 0.114-1,0.042 0.746 0,-0.057 0.187 2,1.161-0.196 0,-2.136-0.136-1,1.315 0.259-1,0.294-0.482 2,-0.575 0.356-3,-0.544-0.257 3,1.137-0.018 0,0.022-0.462-2,-0.659 0.940 0,0.530 0.120 2,-1.483-1.482 0,-0.356 0.291-3,1.688 0.399 4,-0.370 0.665-4,-0.079-0.201 3,-1.255-0.488-2,-0.718-0.832 1,1.231 0.742 2,0.878 0.642-2,-1.599-0.645-2,-0.531-0.445 2,-0.084 0.250 1,0.048 0.475-2,0.024-0.614 1,0.008-0.188 0,-0.001 0.904 0,-0.001-0.083 0,-0.001-1.133 1,0.000-0.097-2,0.000 0.160 1,0.000 1.177 0,0.000-1.462 0,0.000 0.723 0,0.000-0.055 0,-1.455 0.653 1,-0.517-0.062-2,1.308-0.750 1,0.608-0.346 1,0.121 1.039-2,-1.519 0.042 1,-0.678 0.407 2,1.642-1.277-2,-0.791 1.143 0,-1.141-0.151-2,-0.194 0.068 3,1.105-0.002 0,-0.278-1.312-3,-1.100 0.841 2,0.192 0.410 2,0.170 0.244-4,0.595-0.001 2,0.867-0.083 2,-2.164 0.437-2,0.228 0.159 0,-0.679-0.072 0,0.324-1.028 0,0.627-0.137-2,0.321 0.591 2,-0.301 0.185 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6:54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1432.000 620.000 767,'-5.840'3.965'-2,"-0.197"-1.016"0,-4.434 1.030-1,4.569-2.013 2,-0.739 0.147 0,-0.401 0.005-1,-0.142-0.096 0,-0.234 0.025 0,0.089-0.079 1,0.868-0.360 0,0.125-0.143 2,-2.206 0.301-1,0.808-0.339 1,-1.454 0.107-1,3.114-0.665 2,-0.220-0.174-2,12.049-3.028 11,-0.573-1.782-13,4.683-3.265 0,-2.128 1.993 0,-2.653 1.994 1,3.565-2.006-1,0.141 0.472 1,-0.515 0.987 3,-1.700 1.249-3,-8.336 8.945 10,-3.554-0.982-11,-0.078-0.139 0,0.786-0.838 3,-0.754 0.147-2,-0.298-0.392 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6:51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1196.000 756.000 767,'-0.527'5.997'-2,"-1.598"1.802"0,0.521-1.405 1,0.007 0.189 0,-0.295 0.125-1,-0.265 2.050 2,0.986-2.366 1,0.242 1.392-1,0.667-1.379 3,2.909-12.610-3,0.463 0.939 0,0.718-1.111-2,2.025-1.928 0,-2.012 3.121 1,3.482-3.841-1,-0.802 1.696 1,-0.849 1.231-1,-0.101 0.555 1,0.326-0.027 1,3.768-2.608-1,0.378 0.167-1,-1.855 1.860 1,0.194 0.285 1,0.309 0.102-1,-0.189 0.345 2,-1.256 0.989-4,-0.190 0.321 3,-0.396 0.388 1,-0.537 0.425-1,-0.478 0.365 1,1.059-0.418 0,-1.125 0.787 0,4.706-1.986 5,-2.547 1.653-5,-1.284 1.941 3,-6.244 8.297 0,-3.376 0.264-6,-1.572 1.686 0,-0.697 0.278-2,2.252-4.371 3,-1.831 2.450 0,-0.224-0.126-1,0.005-0.550 2,-0.039-0.279-1,0.625-1.114 0,0.058-0.432 2,-2.003 1.816-1,1.993-2.553 1,-0.590 0.116-1,-2.001 1.284 3,1.743-1.963 1,2.605-9.629 2,5.124 0.122-7,3.514-4.154-3,-1.326 3.172 3,0.821-0.814-1,1.563-1.817 0,0.200-0.164-1,-0.161 0.746 0,0.213 0.100 2,0.665-0.089-1,0.202 0.346 0,0.050 0.450 3,-0.248 0.692-1,0.762-0.085-1,-0.651 0.985 1,-0.775 0.865 1,3.470-1.939 2,-3.010 2.846 0,-9.102 10.429 11,-4.360 0.814-16,1.366-1.907 0,-0.785 0.537 0,-1.244 0.996 0,0.795-0.822 0,-2.755 2.614 0,0.443-0.442 0,2.346-2.436 1,-0.355 0.003-1,-3.877 2.610 0,-1.259 0.383 5,-6.288 2.820-5,1.463-2.149 0,5.987-3.544 0,0.406-0.417 0,-3.540 1.350 2,2.037-1.412 0,2.189-1.392-2,-0.672-0.440 2,3.141-3.633 13,9.726-7.060-1,1.817 1.226-13,4.122-3.691-4,-2.656 3.506 3,0.252 0.177-1,0.564-0.187 2,1.704-1.195-1,-0.007 0.094 0,-2.047 1.880-1,0.007 0.193 4,4.196-2.831-2,-2.187 2.072 1,-2.329 1.845 1,-0.414 0.484-1,1.021-0.317 1,-0.833 0.828 1,1.846-0.602-3,0.084 0.692 8,-13.299 12.904 2,-0.407-3.882-11,-2.254 2.266-1,1.728-2.371 0,-1.605 1.108 4,-4.201 2.502-4,-1.633 0.713-1,1.540-1.733 3,-0.851 0.113-4,-5.572 2.465-1,-0.486-0.547 3,2.505-1.795 1,0.880-0.776 1,-0.444-0.208 0,1.929-1.212-2,0.111-0.412 4,3.138-1.574-2,0.479-0.687 9,3.589-2.395 11,6.286-7.300-12,5.556-4.059-6,-1.098 3.270-4,0.226-0.015 1,0.381-0.330-1,0.796-0.923 0,0.299-0.359 1,0.497-0.695-1,0.049-0.147 4,1.425-1.709-3,-0.061 0.320 1,0.169 0.134 0,-1.824 2.723 1,2.845-3.068-1,-2.055 2.814 1,-1.057 1.556 0,-0.133 0.558 2,1.629-1.188-2,-0.468 0.835 1,-1.261 1.388 0,-0.521 0.619 0,2.727-1.905 2,-0.316 1.112-1,-1.659 2.371 3,0.499 8.189 0,-5.292 3.731-6,-1.805-1.177-1,-0.611 0.995 0,-0.886 1.123-1,-0.164-1.538 2,-1.752 3.565-2,0.269-2.105 1,-1.189 1.949 0,-0.604 0.495 1,-2.981 4.038-2,-0.532-0.136 1,2.745-5.330 0,0.097-0.607 1,-1.412 1.681 0,0.591-1.430 2,1.152-2.045 0,0.257-0.647-4,-2.252 2.586 9,2.188-3.213 0,0.926-1.363-5,-1.568 1.554 0,2.081-3.112 11,8.164-11.528-9,1.957-1.212-7,-2.365 3.309 3,0.362-0.574-1,0.360-0.514 0,0.625-0.730-1,0.218-0.283 2,1.719-2.338-1,0.387-0.356 1,-1.916 2.884 1,0.341-0.188 0,3.009-3.000-2,-0.815 1.690 1,1.077-0.454 0,0.487-0.013 0,3.535-2.646 0,-2.643 2.919 0,3.047-1.962-2,-3.167 3.005-1,2.583-1.223 4,-0.840 1.087 0,-2.133 1.829 1,-1.040 0.964 0,0.371-0.121 3,-1.814 1.122-2,-1.692 1.020 0,0.845-0.226 11,-10.053 11.495-7,-2.124-2.308-8,-0.090 0.032 0,-0.485 0.288-1,-0.888 0.758 0,-2.588 2.331 1,-0.667 0.433-1,1.724-1.758 2,-0.287 0.159 0,-0.536 0.186-3,-0.126-0.089 2,-1.339 0.701 1,0.278-0.758 0,0.519-0.736 2,0.854-0.874-3,-0.714 0.184 2,1.800-1.428 1,1.767-1.305 0,-1.175 0.281 5,2.044-6.279 5,8.356-5.532-4,0.868 0.093-9,1.575-0.975-1,-0.665 1.965 1,-0.468 1.163 3,0.144-0.005-2,-0.040 0.115-1,1.107-1.264 1,-0.105 0.288-1,1.825-1.541 0,-0.715 1.246 3,-0.277 0.769 1,0.107 0.305-2,0.966-0.433 1,-0.270 0.387-3,-0.921 0.969 0,-0.304 0.377 2,-0.191 0.271 1,-0.291 0.372 0,3.921-2.125 3,-0.080 0.369-3,-3.084 1.791 1,0.494-0.486-1,-1.176 0.365 2,0.469 1.137-3,0.306 0.213 0,0.604-0.219 0,-0.158 0.369-2,3.392-0.443 0,-3.015 0.866 1,5.323-0.593 2,-5.725 1.274-1,0.075 0.154-1,-0.198-0.008 0,6.622-1.011 0,-4.941 0.451 1,1.689-0.316-1,0.237-0.151 0,1.200-0.249 2,-3.213 0.500 1,-1.398 0.054-3,-0.341-0.148 0,1.187-0.425 3,0.999-0.365-1,-2.370 0.734-1,-0.052-0.617 2,0.138-0.036 1,0.727 0.873-2,-0.382-0.227-2,1.496-0.407 1,-0.786-0.090-1,0.860-0.283-1,-0.895 0.108 2,-1.102 0.023 1,0.006 0.527 0,2.812-0.724-1,-1.134 0.633-2,0.011 0.314 1,0.502 0.122-1,-0.712-0.020 4,-0.323-0.229-2,0.046-0.681-1,-0.898 0.454 4,0.007-0.193-1,-0.553-0.137-1,0.575 1.359-2,-0.128 0.730 3,0.674 0.288-4,-0.069-0.728 2,-0.052-1.238 0,0.418 0.695 2,-0.325 0.814-4,0.969 0.310 2,-0.605 0.108 0,-1.113 1.809 1,0.426 0.196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6:46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4232.000 536.000 767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1-17T23:46:45"/>
    </inkml:context>
    <inkml:brush xml:id="br0">
      <inkml:brushProperty name="width" value="0.0529194456206428" units="cm"/>
      <inkml:brushProperty name="height" value="0.0529194456206428" units="cm"/>
      <inkml:brushProperty name="color" value="#fdfefd"/>
      <inkml:brushProperty name="ignorePressure" value="0"/>
    </inkml:brush>
  </inkml:definitions>
  <inkml:trace contextRef="#ctx0" brushRef="#br0">4524.000 636.000 767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electedStyle="/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DE53CFA-382B-7240-BA69-E6E56F86DE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D:\山木\简历200套\1、商务简约简历（推荐,43套）\Normal.wpt</Template>
  <Company>Lenovo</Company>
  <Pages>1</Pages>
  <Words>1058</Words>
  <Characters>1413</Characters>
  <Lines>11</Lines>
  <Paragraphs>3</Paragraphs>
  <TotalTime>91</TotalTime>
  <ScaleCrop>false</ScaleCrop>
  <LinksUpToDate>false</LinksUpToDate>
  <CharactersWithSpaces>1694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2026-01-19T22:01:00Z</dcterms:created>
  <dc:creator>lenovo</dc:creator>
  <cp:lastModifiedBy>TAO</cp:lastModifiedBy>
  <cp:lastPrinted>2025-05-06T16:35:00Z</cp:lastPrinted>
  <dcterms:modified xsi:type="dcterms:W3CDTF">2026-01-17T23:49:48Z</dcterms:modified>
  <dc:title>刘健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C48EA0FA1DA6EC78A7AC6B69A208F5F3_43</vt:lpwstr>
  </property>
</Properties>
</file>